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124A24">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0E571998" w14:textId="77777777" w:rsidR="00C34124" w:rsidRPr="00AA44E6" w:rsidRDefault="00C34124" w:rsidP="00C34124">
      <w:pPr>
        <w:numPr>
          <w:ilvl w:val="0"/>
          <w:numId w:val="23"/>
        </w:numPr>
        <w:spacing w:before="0" w:after="0" w:line="240" w:lineRule="auto"/>
        <w:jc w:val="both"/>
      </w:pPr>
      <w:r w:rsidRPr="00AA44E6">
        <w:t>Conditional Statements:</w:t>
      </w:r>
    </w:p>
    <w:p w14:paraId="5D9CD4D3" w14:textId="77777777" w:rsidR="009C1E83" w:rsidRPr="00F910D4" w:rsidRDefault="009C1E83" w:rsidP="009C1E83">
      <w:pPr>
        <w:numPr>
          <w:ilvl w:val="1"/>
          <w:numId w:val="23"/>
        </w:numPr>
        <w:spacing w:before="0" w:after="0" w:line="240" w:lineRule="auto"/>
        <w:ind w:left="1260" w:hanging="360"/>
        <w:jc w:val="both"/>
        <w:rPr>
          <w:color w:val="000000"/>
        </w:rPr>
      </w:pPr>
      <w:r w:rsidRPr="009C1E83">
        <w:t>Using logical conditions: Equals, Not Equals, Less than, Less than or equal to, Greater than, and Greater than or equal to: logical</w:t>
      </w:r>
      <w:r w:rsidRPr="00F910D4">
        <w:t xml:space="preserve"> operators are used when have multiple conditions.</w:t>
      </w:r>
    </w:p>
    <w:p w14:paraId="649D9118" w14:textId="77777777" w:rsidR="009C1E83" w:rsidRPr="00F910D4" w:rsidRDefault="009C1E83" w:rsidP="009C1E83">
      <w:pPr>
        <w:numPr>
          <w:ilvl w:val="2"/>
          <w:numId w:val="23"/>
        </w:numPr>
        <w:spacing w:before="0" w:after="0" w:line="240" w:lineRule="auto"/>
        <w:ind w:left="1620" w:hanging="180"/>
        <w:jc w:val="both"/>
        <w:rPr>
          <w:color w:val="000000"/>
        </w:rPr>
      </w:pPr>
      <w:r w:rsidRPr="00F910D4">
        <w:t>Logical AND: both conditions must be true when using logical AND.</w:t>
      </w:r>
    </w:p>
    <w:p w14:paraId="0BD43BE2" w14:textId="77777777" w:rsidR="009C1E83" w:rsidRPr="00F910D4" w:rsidRDefault="009C1E83" w:rsidP="009C1E83">
      <w:pPr>
        <w:numPr>
          <w:ilvl w:val="3"/>
          <w:numId w:val="23"/>
        </w:numPr>
        <w:spacing w:before="0" w:after="0" w:line="240" w:lineRule="auto"/>
        <w:ind w:left="1980" w:hanging="360"/>
        <w:jc w:val="both"/>
        <w:rPr>
          <w:color w:val="000000"/>
        </w:rPr>
      </w:pPr>
      <w:r w:rsidRPr="00F910D4">
        <w:t xml:space="preserve">Example: in the below example, there are two conditions: (1) having high income </w:t>
      </w:r>
      <w:r w:rsidRPr="00F910D4">
        <w:rPr>
          <w:b/>
          <w:bCs/>
          <w:u w:val="single"/>
        </w:rPr>
        <w:t>and</w:t>
      </w:r>
      <w:r w:rsidRPr="00F910D4">
        <w:t xml:space="preserve"> (2) having good credit.  If both of these conditions are true, then the application is eligible for a loan.  The logical  AND operator is used to combine two conditions (any programming language that supports if statements also support logical operators).</w:t>
      </w:r>
    </w:p>
    <w:p w14:paraId="680A11BC" w14:textId="77777777" w:rsidR="009C1E83" w:rsidRPr="009C1E83" w:rsidRDefault="009C1E83" w:rsidP="009C1E83">
      <w:pPr>
        <w:ind w:left="2160"/>
        <w:jc w:val="both"/>
        <w:rPr>
          <w:color w:val="00B050"/>
        </w:rPr>
      </w:pPr>
    </w:p>
    <w:p w14:paraId="655741D2" w14:textId="77777777" w:rsidR="009C1E83" w:rsidRPr="009C1E83" w:rsidRDefault="009C1E83" w:rsidP="009C1E83">
      <w:pPr>
        <w:pStyle w:val="NormalWeb"/>
        <w:spacing w:before="0" w:after="0"/>
        <w:ind w:left="2880"/>
        <w:jc w:val="both"/>
        <w:rPr>
          <w:rFonts w:asciiTheme="minorHAnsi" w:hAnsiTheme="minorHAnsi"/>
          <w:color w:val="00B050"/>
          <w:sz w:val="22"/>
          <w:szCs w:val="22"/>
        </w:rPr>
      </w:pPr>
      <w:r w:rsidRPr="009C1E83">
        <w:rPr>
          <w:rFonts w:asciiTheme="minorHAnsi" w:hAnsiTheme="minorHAnsi"/>
          <w:color w:val="00B050"/>
          <w:sz w:val="22"/>
          <w:szCs w:val="22"/>
        </w:rPr>
        <w:t xml:space="preserve">If applicant has high income </w:t>
      </w:r>
      <w:r w:rsidRPr="009C1E83">
        <w:rPr>
          <w:rFonts w:asciiTheme="minorHAnsi" w:hAnsiTheme="minorHAnsi"/>
          <w:b/>
          <w:bCs/>
          <w:color w:val="00B050"/>
          <w:sz w:val="22"/>
          <w:szCs w:val="22"/>
        </w:rPr>
        <w:t>AND</w:t>
      </w:r>
      <w:r w:rsidRPr="009C1E83">
        <w:rPr>
          <w:rFonts w:asciiTheme="minorHAnsi" w:hAnsiTheme="minorHAnsi"/>
          <w:color w:val="00B050"/>
          <w:sz w:val="22"/>
          <w:szCs w:val="22"/>
        </w:rPr>
        <w:t xml:space="preserve"> good credit</w:t>
      </w:r>
    </w:p>
    <w:p w14:paraId="5F84FE0A" w14:textId="77777777" w:rsidR="009C1E83" w:rsidRPr="009C1E83" w:rsidRDefault="009C1E83" w:rsidP="009C1E83">
      <w:pPr>
        <w:pStyle w:val="NormalWeb"/>
        <w:spacing w:before="0" w:after="0"/>
        <w:ind w:left="3420"/>
        <w:jc w:val="both"/>
        <w:rPr>
          <w:rFonts w:asciiTheme="minorHAnsi" w:hAnsiTheme="minorHAnsi"/>
          <w:color w:val="00B050"/>
          <w:sz w:val="22"/>
          <w:szCs w:val="22"/>
        </w:rPr>
      </w:pPr>
      <w:r w:rsidRPr="009C1E83">
        <w:rPr>
          <w:rFonts w:asciiTheme="minorHAnsi" w:hAnsiTheme="minorHAnsi"/>
          <w:color w:val="00B050"/>
          <w:sz w:val="22"/>
          <w:szCs w:val="22"/>
        </w:rPr>
        <w:t>Eligible for loan</w:t>
      </w:r>
    </w:p>
    <w:p w14:paraId="0C129CEE" w14:textId="77777777" w:rsidR="009C1E83" w:rsidRPr="00F910D4" w:rsidRDefault="009C1E83" w:rsidP="009C1E83">
      <w:pPr>
        <w:pStyle w:val="NormalWeb"/>
        <w:spacing w:before="0" w:after="0"/>
        <w:ind w:left="2160"/>
        <w:jc w:val="both"/>
      </w:pPr>
      <w:r w:rsidRPr="00F910D4">
        <w:t> </w:t>
      </w:r>
    </w:p>
    <w:p w14:paraId="411AFB07" w14:textId="77777777" w:rsidR="009C1E83" w:rsidRPr="009C1E83" w:rsidRDefault="009C1E83" w:rsidP="009C1E83">
      <w:pPr>
        <w:pStyle w:val="NormalWeb"/>
        <w:spacing w:before="0" w:after="0"/>
        <w:ind w:left="2160"/>
        <w:jc w:val="both"/>
        <w:rPr>
          <w:rFonts w:asciiTheme="minorHAnsi" w:hAnsiTheme="minorHAnsi"/>
          <w:sz w:val="22"/>
          <w:szCs w:val="22"/>
        </w:rPr>
      </w:pPr>
      <w:r w:rsidRPr="009C1E83">
        <w:rPr>
          <w:rFonts w:asciiTheme="minorHAnsi" w:hAnsiTheme="minorHAnsi"/>
          <w:sz w:val="22"/>
          <w:szCs w:val="22"/>
        </w:rPr>
        <w:t>If both conditions are true, then the print statement is printed.  If one is false, then the print statement is not printed.</w:t>
      </w:r>
    </w:p>
    <w:p w14:paraId="431D0798" w14:textId="77777777" w:rsidR="009C1E83" w:rsidRPr="00F910D4" w:rsidRDefault="009C1E83" w:rsidP="009C1E83">
      <w:pPr>
        <w:pStyle w:val="NormalWeb"/>
        <w:spacing w:before="0" w:after="0"/>
        <w:ind w:left="1620"/>
      </w:pPr>
      <w:r w:rsidRPr="00F910D4">
        <w:t> </w:t>
      </w:r>
    </w:p>
    <w:p w14:paraId="4BB93A12" w14:textId="77777777" w:rsidR="009C1E83" w:rsidRPr="00F910D4" w:rsidRDefault="009C1E83" w:rsidP="009C1E83">
      <w:pPr>
        <w:pStyle w:val="NormalWeb"/>
        <w:spacing w:before="0" w:after="0"/>
        <w:ind w:left="1620" w:firstLine="54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68F9A6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Machine generated alternative text:&#10;Eile Edit View Navigate &#10;HelloWorld ) app.py &#10;app.py &#10;has high income &#10;has_good credit &#10;Code &#10;True &#10;True &#10;Refactor &#10;Run &#10;Tools &#10;vcs &#10;Window &#10;Help &#10;HelloWorld [...\HelloWorld] - ...\app.py &#10;x &#10;5 &#10;Run: &#10;4: Run &#10;if has high income and has_good credit: &#10;for loan&quot;) &#10;if has high_income and has_good... &#10;app &#10;C: . exe C: /Users/j1g20/PycharmProjects/He110Wor1d/app . py &#10;Eligible for loan &#10;Process finished with &#10;6: TODO Terminal &#10;exit code 0 &#10;Python Console &#10;C] &#10;PyCharm 2019.3.2 available: // Update... (51 minutes ago) &#10;5:29 &#10;CRLF &#10;UTE &#10;-8 &#10;4 sp &#10;aces &#10;Event Log &#10;Python 3.7 (HelloWorld) " style="width:396.75pt;height:225.75pt">
            <v:imagedata r:id="rId8" r:href="rId9"/>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1BF594F1" w14:textId="48DA7D94" w:rsidR="009C1E83" w:rsidRDefault="009C1E83" w:rsidP="009C1E83">
      <w:pPr>
        <w:pStyle w:val="NormalWeb"/>
        <w:spacing w:before="0" w:after="0"/>
        <w:ind w:left="1620"/>
      </w:pPr>
      <w:r w:rsidRPr="00F910D4">
        <w:t> </w:t>
      </w:r>
    </w:p>
    <w:p w14:paraId="011060CD" w14:textId="6C5E3744" w:rsidR="009C1E83" w:rsidRDefault="009C1E83" w:rsidP="009C1E83">
      <w:pPr>
        <w:pStyle w:val="NormalWeb"/>
        <w:spacing w:before="0" w:after="0"/>
        <w:ind w:left="1620"/>
      </w:pPr>
    </w:p>
    <w:p w14:paraId="757B1EA4" w14:textId="0F537763" w:rsidR="009C1E83" w:rsidRDefault="009C1E83" w:rsidP="009C1E83">
      <w:pPr>
        <w:pStyle w:val="NormalWeb"/>
        <w:spacing w:before="0" w:after="0"/>
        <w:ind w:left="1620"/>
      </w:pPr>
    </w:p>
    <w:p w14:paraId="1017C38B" w14:textId="7AB57645" w:rsidR="009C1E83" w:rsidRDefault="009C1E83" w:rsidP="009C1E83">
      <w:pPr>
        <w:pStyle w:val="NormalWeb"/>
        <w:spacing w:before="0" w:after="0"/>
        <w:ind w:left="1620"/>
      </w:pPr>
    </w:p>
    <w:p w14:paraId="1E873FE9" w14:textId="45AB9773" w:rsidR="009C1E83" w:rsidRDefault="009C1E83" w:rsidP="009C1E83">
      <w:pPr>
        <w:pStyle w:val="NormalWeb"/>
        <w:spacing w:before="0" w:after="0"/>
        <w:ind w:left="1620"/>
      </w:pPr>
    </w:p>
    <w:p w14:paraId="62DDED65" w14:textId="77777777" w:rsidR="009C1E83" w:rsidRPr="00F910D4" w:rsidRDefault="009C1E83" w:rsidP="009C1E83">
      <w:pPr>
        <w:pStyle w:val="NormalWeb"/>
        <w:spacing w:before="0" w:after="0"/>
        <w:ind w:left="1620"/>
      </w:pPr>
    </w:p>
    <w:p w14:paraId="375F9135" w14:textId="77777777" w:rsidR="009C1E83" w:rsidRPr="00F910D4" w:rsidRDefault="009C1E83" w:rsidP="009C1E83">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pict w14:anchorId="4C7243AB">
          <v:shape id="_x0000_i1030" type="#_x0000_t75" alt="Machine generated alternative text:&#10;Eile Edit View Navigate &#10;HelloWorld ) app.py &#10;app.py &#10;has high income &#10;has_good credit &#10;Code &#10;True &#10;False &#10;Refactor &#10;Run &#10;Tools &#10;vcs &#10;Window &#10;Help &#10;HelloWorld [...\HelloWorld] - ...\app.py &#10;x &#10;app &#10;4 &#10;5 &#10;6 &#10;Run: &#10;if has high income and has_good credit: &#10;for loan&quot; &#10;if has high_income and has_good... &#10;app &#10;C:\Users\j1g20\PycharmProjects\He110Wor1d\venv\Scripts\python.exe C:/Users/j1g20/PycharmProjects/He110Wor1d/app.py &#10;Process finished with &#10;exit code 0 &#10;Python Console &#10;C] &#10;6: TODO Terminal &#10;4: Run &#10;PyCharm 2019.3.2 available: // Update... (53 minutes ago) &#10;5:31 &#10;CRLF &#10;UTF-8 4 spaces &#10;Event Log &#10;Python 3.7 (HelloWorld) " style="width:420.75pt;height:239.25pt">
            <v:imagedata r:id="rId10" r:href="rId11"/>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3C18A1F2" w14:textId="77777777" w:rsidR="009C1E83" w:rsidRPr="00F910D4" w:rsidRDefault="009C1E83" w:rsidP="009C1E83">
      <w:pPr>
        <w:jc w:val="both"/>
        <w:rPr>
          <w:color w:val="000000"/>
        </w:rPr>
      </w:pPr>
    </w:p>
    <w:p w14:paraId="1809A266" w14:textId="77777777" w:rsidR="009C1E83" w:rsidRPr="009C1E83" w:rsidRDefault="009C1E83" w:rsidP="009C1E83">
      <w:pPr>
        <w:numPr>
          <w:ilvl w:val="2"/>
          <w:numId w:val="23"/>
        </w:numPr>
        <w:spacing w:before="0" w:after="0" w:line="240" w:lineRule="auto"/>
        <w:ind w:left="1620" w:hanging="180"/>
        <w:jc w:val="both"/>
      </w:pPr>
      <w:r w:rsidRPr="009C1E83">
        <w:t>Logical OR: use logical OR in situations where at least one of the conditions is true.</w:t>
      </w:r>
    </w:p>
    <w:p w14:paraId="44A7E298" w14:textId="77777777" w:rsidR="009C1E83" w:rsidRPr="009C1E83" w:rsidRDefault="009C1E83" w:rsidP="009C1E83">
      <w:pPr>
        <w:numPr>
          <w:ilvl w:val="3"/>
          <w:numId w:val="23"/>
        </w:numPr>
        <w:spacing w:before="0" w:after="0" w:line="240" w:lineRule="auto"/>
        <w:ind w:left="1980" w:hanging="360"/>
        <w:jc w:val="both"/>
      </w:pPr>
      <w:r w:rsidRPr="009C1E83">
        <w:t xml:space="preserve">Example: in the below example, there are two conditions: (1) having high income </w:t>
      </w:r>
      <w:r w:rsidRPr="009C1E83">
        <w:rPr>
          <w:b/>
          <w:bCs/>
          <w:u w:val="single"/>
        </w:rPr>
        <w:t>or</w:t>
      </w:r>
      <w:r w:rsidRPr="009C1E83">
        <w:t xml:space="preserve"> (2) having good credit.  If both of these conditions are true, then the application is eligible for a loan.  The logical  AND operator is used to combine two conditions (any programming language that supports if statements also support logical operators).</w:t>
      </w:r>
    </w:p>
    <w:p w14:paraId="77ACBC41" w14:textId="77777777" w:rsidR="009C1E83" w:rsidRPr="00F910D4" w:rsidRDefault="009C1E83" w:rsidP="009C1E83">
      <w:pPr>
        <w:ind w:left="2880"/>
        <w:jc w:val="both"/>
      </w:pPr>
    </w:p>
    <w:p w14:paraId="38BEFE0D" w14:textId="77777777" w:rsidR="009C1E83" w:rsidRPr="009C1E83" w:rsidRDefault="009C1E83" w:rsidP="009C1E83">
      <w:pPr>
        <w:pStyle w:val="NormalWeb"/>
        <w:spacing w:before="0" w:after="0"/>
        <w:ind w:left="2880"/>
        <w:jc w:val="both"/>
        <w:rPr>
          <w:rFonts w:asciiTheme="minorHAnsi" w:hAnsiTheme="minorHAnsi"/>
          <w:color w:val="00B050"/>
          <w:sz w:val="22"/>
          <w:szCs w:val="22"/>
        </w:rPr>
      </w:pPr>
      <w:r w:rsidRPr="009C1E83">
        <w:rPr>
          <w:rFonts w:asciiTheme="minorHAnsi" w:hAnsiTheme="minorHAnsi"/>
          <w:color w:val="00B050"/>
          <w:sz w:val="22"/>
          <w:szCs w:val="22"/>
        </w:rPr>
        <w:t xml:space="preserve">If applicant has high income </w:t>
      </w:r>
      <w:r w:rsidRPr="009C1E83">
        <w:rPr>
          <w:rFonts w:asciiTheme="minorHAnsi" w:hAnsiTheme="minorHAnsi"/>
          <w:b/>
          <w:bCs/>
          <w:color w:val="00B050"/>
          <w:sz w:val="22"/>
          <w:szCs w:val="22"/>
        </w:rPr>
        <w:t>OR</w:t>
      </w:r>
      <w:r w:rsidRPr="009C1E83">
        <w:rPr>
          <w:rFonts w:asciiTheme="minorHAnsi" w:hAnsiTheme="minorHAnsi"/>
          <w:color w:val="00B050"/>
          <w:sz w:val="22"/>
          <w:szCs w:val="22"/>
        </w:rPr>
        <w:t xml:space="preserve"> good credit</w:t>
      </w:r>
    </w:p>
    <w:p w14:paraId="12251D0E" w14:textId="77777777" w:rsidR="009C1E83" w:rsidRPr="009C1E83" w:rsidRDefault="009C1E83" w:rsidP="009C1E83">
      <w:pPr>
        <w:pStyle w:val="NormalWeb"/>
        <w:spacing w:before="0" w:after="0"/>
        <w:ind w:left="3420"/>
        <w:jc w:val="both"/>
        <w:rPr>
          <w:rFonts w:asciiTheme="minorHAnsi" w:hAnsiTheme="minorHAnsi"/>
          <w:color w:val="00B050"/>
          <w:sz w:val="22"/>
          <w:szCs w:val="22"/>
        </w:rPr>
      </w:pPr>
      <w:r w:rsidRPr="009C1E83">
        <w:rPr>
          <w:rFonts w:asciiTheme="minorHAnsi" w:hAnsiTheme="minorHAnsi"/>
          <w:color w:val="00B050"/>
          <w:sz w:val="22"/>
          <w:szCs w:val="22"/>
        </w:rPr>
        <w:t>Eligible for loan</w:t>
      </w:r>
    </w:p>
    <w:p w14:paraId="34D85DE1" w14:textId="77777777" w:rsidR="009C1E83" w:rsidRPr="00F910D4" w:rsidRDefault="009C1E83" w:rsidP="009C1E83">
      <w:pPr>
        <w:pStyle w:val="NormalWeb"/>
        <w:spacing w:before="0" w:after="0"/>
        <w:ind w:left="1620"/>
        <w:jc w:val="both"/>
      </w:pPr>
      <w:r w:rsidRPr="00F910D4">
        <w:lastRenderedPageBreak/>
        <w:tab/>
      </w: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569AC712">
          <v:shape id="_x0000_i1031" type="#_x0000_t75" alt="Machine generated alternative text:&#10;Eile Edit View Navigate &#10;HelloWorld ) app.py &#10;app.py &#10;has high income &#10;has_good credit &#10;Code &#10;True &#10;False &#10;Refactor &#10;Run &#10;Tools &#10;vcs &#10;Window &#10;Help &#10;HelloWorld [...\HelloWorld] - ...\app.py &#10;x &#10;4 &#10;Run: &#10;4: Run &#10;if has high income or has_good credit: &#10;for loan&quot;) &#10;if has high_income or has_good . &#10;app x &#10;C:\Users\j1g20\PycharmProjects\He110Wor1d\venv\Scripts\python.exe C:/Users/j1g20/PycharmProjects/He110Wor1d/app.py &#10;Eligible for loan &#10;Process finished with &#10;6: TODO Terminal &#10;exit code 0 &#10;Python Console &#10;C] &#10;PyCharm 2019.3.2 available: // Update... (56 minutes ago) &#10;4:22 &#10;CRLF &#10;UTF-8 4 spaces &#10;Event Log &#10;Python 3.7 (HelloWorld) " style="width:413.25pt;height:236.25pt">
            <v:imagedata r:id="rId12" r:href="rId13"/>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91C7B39" w14:textId="21B2ED81" w:rsidR="009C1E83" w:rsidRPr="009C1E83" w:rsidRDefault="009C1E83" w:rsidP="009C1E83">
      <w:pPr>
        <w:pStyle w:val="NormalWeb"/>
        <w:spacing w:before="0" w:after="0"/>
        <w:ind w:left="2160"/>
        <w:jc w:val="both"/>
        <w:rPr>
          <w:rFonts w:asciiTheme="minorHAnsi" w:hAnsiTheme="minorHAnsi"/>
          <w:sz w:val="22"/>
          <w:szCs w:val="22"/>
        </w:rPr>
      </w:pPr>
      <w:r w:rsidRPr="009C1E83">
        <w:rPr>
          <w:rFonts w:asciiTheme="minorHAnsi" w:hAnsiTheme="minorHAnsi"/>
          <w:sz w:val="22"/>
          <w:szCs w:val="22"/>
        </w:rPr>
        <w:t> </w:t>
      </w:r>
    </w:p>
    <w:p w14:paraId="44B004EF" w14:textId="77777777" w:rsidR="009C1E83" w:rsidRPr="009C1E83" w:rsidRDefault="009C1E83" w:rsidP="009C1E83">
      <w:pPr>
        <w:pStyle w:val="NormalWeb"/>
        <w:spacing w:before="0" w:after="0"/>
        <w:ind w:left="1620"/>
        <w:jc w:val="both"/>
        <w:rPr>
          <w:rFonts w:asciiTheme="minorHAnsi" w:hAnsiTheme="minorHAnsi"/>
          <w:sz w:val="22"/>
          <w:szCs w:val="22"/>
        </w:rPr>
      </w:pPr>
      <w:r w:rsidRPr="009C1E83">
        <w:rPr>
          <w:rFonts w:asciiTheme="minorHAnsi" w:hAnsiTheme="minorHAnsi"/>
          <w:sz w:val="22"/>
          <w:szCs w:val="22"/>
        </w:rPr>
        <w:t>If both conditions are false, then the print statement will not be executed.</w:t>
      </w:r>
    </w:p>
    <w:p w14:paraId="2FBA2CC0" w14:textId="77777777" w:rsidR="009C1E83" w:rsidRPr="00F910D4" w:rsidRDefault="009C1E83" w:rsidP="009C1E83">
      <w:pPr>
        <w:pStyle w:val="NormalWeb"/>
        <w:spacing w:before="0" w:after="0"/>
        <w:ind w:left="1620"/>
      </w:pPr>
      <w:r w:rsidRPr="00F910D4">
        <w:t> </w:t>
      </w:r>
    </w:p>
    <w:p w14:paraId="1453991F" w14:textId="77777777" w:rsidR="009C1E83" w:rsidRPr="00F910D4" w:rsidRDefault="009C1E83" w:rsidP="009C1E83">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pict w14:anchorId="0AD3D01D">
          <v:shape id="_x0000_i1032" type="#_x0000_t75" alt="Machine generated alternative text:&#10;Eile Edit View Navigate &#10;HelloWorld ) app.py &#10;app.py &#10;Code &#10;Fals &#10;False &#10;Refactor &#10;Run &#10;Tools &#10;vcs &#10;Window &#10;Help &#10;HelloWorld [...\HelloWorld] - ...\app.py &#10;x &#10;1 &#10;Run: &#10;has high income &#10;has_good credit &#10;if has high income or has_good credit: &#10;for loan&quot;) &#10;app &#10;C:\Users\j1g20\PycharmProjects\He110Wor1d\venv\Scripts\python.exe C:/Users/j1g20/PycharmProjects/He110Wor1d/app.py &#10;Process finished with &#10;exit code 0 &#10;Python Console &#10;C] &#10;6: TODO Terminal &#10;4: Run &#10;PyCharm 2019.3.2 available: // Update... (57 minutes ago) &#10;CRLF &#10;UTE &#10;-8 &#10;4 sp &#10;aces &#10;Event Log &#10;Python 3.7 (HelloWorld) " style="width:421.5pt;height:240pt">
            <v:imagedata r:id="rId14" r:href="rId15"/>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625E5CB" w14:textId="722353FC" w:rsidR="009C1E83" w:rsidRDefault="009C1E83" w:rsidP="009C1E83">
      <w:pPr>
        <w:pStyle w:val="NormalWeb"/>
        <w:spacing w:before="0" w:after="0"/>
      </w:pPr>
    </w:p>
    <w:p w14:paraId="5059D65E" w14:textId="2181BCAD" w:rsidR="009C1E83" w:rsidRDefault="009C1E83" w:rsidP="009C1E83">
      <w:pPr>
        <w:pStyle w:val="NormalWeb"/>
        <w:spacing w:before="0" w:after="0"/>
      </w:pPr>
    </w:p>
    <w:p w14:paraId="092FFB3D" w14:textId="77777777" w:rsidR="009C1E83" w:rsidRPr="00F910D4" w:rsidRDefault="009C1E83" w:rsidP="009C1E83">
      <w:pPr>
        <w:pStyle w:val="NormalWeb"/>
        <w:spacing w:before="0" w:after="0"/>
      </w:pPr>
    </w:p>
    <w:p w14:paraId="56ED8B0A" w14:textId="77777777" w:rsidR="009C1E83" w:rsidRPr="009C1E83" w:rsidRDefault="009C1E83" w:rsidP="009C1E83">
      <w:pPr>
        <w:pStyle w:val="NormalWeb"/>
        <w:spacing w:before="0" w:after="0"/>
        <w:ind w:left="1620"/>
        <w:rPr>
          <w:rFonts w:asciiTheme="minorHAnsi" w:hAnsiTheme="minorHAnsi"/>
          <w:sz w:val="22"/>
          <w:szCs w:val="22"/>
        </w:rPr>
      </w:pPr>
      <w:r w:rsidRPr="009C1E83">
        <w:rPr>
          <w:rFonts w:asciiTheme="minorHAnsi" w:hAnsiTheme="minorHAnsi"/>
          <w:sz w:val="22"/>
          <w:szCs w:val="22"/>
        </w:rPr>
        <w:t>Comparing the AND and OR operators:</w:t>
      </w:r>
    </w:p>
    <w:p w14:paraId="71FBE6DB" w14:textId="77777777" w:rsidR="009C1E83" w:rsidRPr="009C1E83" w:rsidRDefault="009C1E83" w:rsidP="009C1E83">
      <w:pPr>
        <w:pStyle w:val="NormalWeb"/>
        <w:spacing w:before="0" w:after="0"/>
        <w:ind w:left="1620"/>
        <w:rPr>
          <w:rFonts w:asciiTheme="minorHAnsi" w:hAnsiTheme="minorHAnsi"/>
          <w:sz w:val="22"/>
          <w:szCs w:val="22"/>
        </w:rPr>
      </w:pPr>
      <w:r w:rsidRPr="009C1E83">
        <w:rPr>
          <w:rFonts w:asciiTheme="minorHAnsi" w:hAnsiTheme="minorHAnsi"/>
          <w:sz w:val="22"/>
          <w:szCs w:val="22"/>
        </w:rPr>
        <w:t> </w:t>
      </w:r>
    </w:p>
    <w:p w14:paraId="67D452CC" w14:textId="77777777" w:rsidR="009C1E83" w:rsidRPr="009C1E83" w:rsidRDefault="009C1E83" w:rsidP="009C1E83">
      <w:pPr>
        <w:pStyle w:val="NormalWeb"/>
        <w:spacing w:before="0" w:after="0"/>
        <w:ind w:left="1620" w:firstLine="540"/>
        <w:rPr>
          <w:rFonts w:asciiTheme="minorHAnsi" w:hAnsiTheme="minorHAnsi"/>
          <w:sz w:val="22"/>
          <w:szCs w:val="22"/>
        </w:rPr>
      </w:pPr>
      <w:r w:rsidRPr="009C1E83">
        <w:rPr>
          <w:rFonts w:asciiTheme="minorHAnsi" w:hAnsiTheme="minorHAnsi"/>
          <w:sz w:val="22"/>
          <w:szCs w:val="22"/>
        </w:rPr>
        <w:t>AND: both conditions must be true</w:t>
      </w:r>
    </w:p>
    <w:p w14:paraId="57794409" w14:textId="77777777" w:rsidR="009C1E83" w:rsidRPr="009C1E83" w:rsidRDefault="009C1E83" w:rsidP="009C1E83">
      <w:pPr>
        <w:pStyle w:val="NormalWeb"/>
        <w:spacing w:before="0" w:after="0"/>
        <w:ind w:left="1620" w:firstLine="540"/>
        <w:rPr>
          <w:rFonts w:asciiTheme="minorHAnsi" w:hAnsiTheme="minorHAnsi"/>
          <w:sz w:val="22"/>
          <w:szCs w:val="22"/>
        </w:rPr>
      </w:pPr>
      <w:r w:rsidRPr="009C1E83">
        <w:rPr>
          <w:rFonts w:asciiTheme="minorHAnsi" w:hAnsiTheme="minorHAnsi"/>
          <w:sz w:val="22"/>
          <w:szCs w:val="22"/>
        </w:rPr>
        <w:t>OR: at least one condition is true</w:t>
      </w:r>
    </w:p>
    <w:p w14:paraId="6233E4A2" w14:textId="77777777" w:rsidR="009C1E83" w:rsidRPr="009C1E83" w:rsidRDefault="009C1E83" w:rsidP="009C1E83">
      <w:pPr>
        <w:jc w:val="both"/>
        <w:rPr>
          <w:sz w:val="20"/>
          <w:szCs w:val="20"/>
        </w:rPr>
      </w:pPr>
    </w:p>
    <w:p w14:paraId="7BD7131C" w14:textId="77777777" w:rsidR="009C1E83" w:rsidRPr="009C1E83" w:rsidRDefault="009C1E83" w:rsidP="009C1E83">
      <w:pPr>
        <w:ind w:left="2880"/>
        <w:jc w:val="both"/>
        <w:rPr>
          <w:sz w:val="20"/>
          <w:szCs w:val="20"/>
        </w:rPr>
      </w:pPr>
    </w:p>
    <w:p w14:paraId="05050778" w14:textId="77777777" w:rsidR="009C1E83" w:rsidRPr="009C1E83" w:rsidRDefault="009C1E83" w:rsidP="009C1E83">
      <w:pPr>
        <w:numPr>
          <w:ilvl w:val="1"/>
          <w:numId w:val="23"/>
        </w:numPr>
        <w:spacing w:before="0" w:after="0" w:line="240" w:lineRule="auto"/>
        <w:ind w:left="1260" w:hanging="360"/>
        <w:jc w:val="both"/>
        <w:textAlignment w:val="center"/>
        <w:rPr>
          <w:sz w:val="20"/>
          <w:szCs w:val="20"/>
        </w:rPr>
      </w:pPr>
      <w:r w:rsidRPr="009C1E83">
        <w:rPr>
          <w:sz w:val="20"/>
          <w:szCs w:val="20"/>
        </w:rPr>
        <w:t>Other logical operators: Not: Logical NOT: inverses the Boolean value.  If given a True Boolean value, then NOT converts it to False, and vice versa.</w:t>
      </w:r>
    </w:p>
    <w:p w14:paraId="2CFC4875" w14:textId="77777777" w:rsidR="009C1E83" w:rsidRPr="009C1E83" w:rsidRDefault="009C1E83" w:rsidP="009C1E83">
      <w:pPr>
        <w:numPr>
          <w:ilvl w:val="2"/>
          <w:numId w:val="23"/>
        </w:numPr>
        <w:spacing w:before="0" w:after="0" w:line="240" w:lineRule="auto"/>
        <w:ind w:left="1620" w:hanging="180"/>
        <w:jc w:val="both"/>
        <w:textAlignment w:val="center"/>
        <w:rPr>
          <w:sz w:val="20"/>
          <w:szCs w:val="20"/>
        </w:rPr>
      </w:pPr>
      <w:r w:rsidRPr="009C1E83">
        <w:rPr>
          <w:sz w:val="20"/>
          <w:szCs w:val="20"/>
        </w:rPr>
        <w:t>Example: implement the following logic:</w:t>
      </w:r>
    </w:p>
    <w:p w14:paraId="65747D61" w14:textId="77777777" w:rsidR="009C1E83" w:rsidRPr="00F910D4" w:rsidRDefault="009C1E83" w:rsidP="009C1E83">
      <w:pPr>
        <w:ind w:left="2160"/>
        <w:jc w:val="both"/>
        <w:textAlignment w:val="center"/>
      </w:pPr>
    </w:p>
    <w:p w14:paraId="40FADA04" w14:textId="77777777" w:rsidR="009C1E83" w:rsidRPr="009C1E83" w:rsidRDefault="009C1E83" w:rsidP="009C1E83">
      <w:pPr>
        <w:pStyle w:val="NormalWeb"/>
        <w:spacing w:before="0" w:after="0"/>
        <w:ind w:left="2160"/>
        <w:jc w:val="both"/>
        <w:rPr>
          <w:rFonts w:asciiTheme="minorHAnsi" w:hAnsiTheme="minorHAnsi"/>
          <w:color w:val="00B050"/>
          <w:sz w:val="22"/>
          <w:szCs w:val="22"/>
        </w:rPr>
      </w:pPr>
      <w:r w:rsidRPr="009C1E83">
        <w:rPr>
          <w:rFonts w:asciiTheme="minorHAnsi" w:hAnsiTheme="minorHAnsi"/>
          <w:color w:val="00B050"/>
          <w:sz w:val="22"/>
          <w:szCs w:val="22"/>
        </w:rPr>
        <w:t>If applicant has good credit AND doesn't have a criminal record</w:t>
      </w:r>
    </w:p>
    <w:p w14:paraId="728A94E1" w14:textId="77777777" w:rsidR="009C1E83" w:rsidRPr="009C1E83" w:rsidRDefault="009C1E83" w:rsidP="009C1E83">
      <w:pPr>
        <w:pStyle w:val="NormalWeb"/>
        <w:spacing w:before="0" w:after="0"/>
        <w:ind w:left="2700"/>
        <w:jc w:val="both"/>
        <w:rPr>
          <w:rFonts w:asciiTheme="minorHAnsi" w:hAnsiTheme="minorHAnsi"/>
          <w:color w:val="00B050"/>
          <w:sz w:val="22"/>
          <w:szCs w:val="22"/>
        </w:rPr>
      </w:pPr>
      <w:r w:rsidRPr="009C1E83">
        <w:rPr>
          <w:rFonts w:asciiTheme="minorHAnsi" w:hAnsiTheme="minorHAnsi"/>
          <w:color w:val="00B050"/>
          <w:sz w:val="22"/>
          <w:szCs w:val="22"/>
        </w:rPr>
        <w:t>Eligible for loan</w:t>
      </w:r>
    </w:p>
    <w:p w14:paraId="497E7C3D" w14:textId="77777777" w:rsidR="009C1E83" w:rsidRPr="00F910D4" w:rsidRDefault="009C1E83" w:rsidP="009C1E83">
      <w:pPr>
        <w:pStyle w:val="NormalWeb"/>
        <w:spacing w:before="0" w:after="0"/>
        <w:ind w:left="1620"/>
        <w:jc w:val="both"/>
      </w:pPr>
    </w:p>
    <w:p w14:paraId="14711DC9" w14:textId="77777777" w:rsidR="009C1E83" w:rsidRPr="009C1E83" w:rsidRDefault="009C1E83" w:rsidP="009C1E83">
      <w:pPr>
        <w:pStyle w:val="NormalWeb"/>
        <w:spacing w:before="0" w:after="0"/>
        <w:ind w:left="1980"/>
        <w:jc w:val="both"/>
        <w:rPr>
          <w:rFonts w:asciiTheme="minorHAnsi" w:hAnsiTheme="minorHAnsi"/>
          <w:sz w:val="22"/>
          <w:szCs w:val="22"/>
        </w:rPr>
      </w:pPr>
      <w:r w:rsidRPr="009C1E83">
        <w:rPr>
          <w:rFonts w:asciiTheme="minorHAnsi" w:hAnsiTheme="minorHAnsi"/>
          <w:sz w:val="22"/>
          <w:szCs w:val="22"/>
        </w:rPr>
        <w:t xml:space="preserve">In the below example, the </w:t>
      </w:r>
      <w:r w:rsidRPr="009C1E83">
        <w:rPr>
          <w:rFonts w:asciiTheme="minorHAnsi" w:hAnsiTheme="minorHAnsi"/>
          <w:b/>
          <w:bCs/>
          <w:sz w:val="22"/>
          <w:szCs w:val="22"/>
        </w:rPr>
        <w:t>NOT</w:t>
      </w:r>
      <w:r w:rsidRPr="009C1E83">
        <w:rPr>
          <w:rFonts w:asciiTheme="minorHAnsi" w:hAnsiTheme="minorHAnsi"/>
          <w:sz w:val="22"/>
          <w:szCs w:val="22"/>
        </w:rPr>
        <w:t xml:space="preserve"> operator is being used in the condition with the </w:t>
      </w:r>
      <w:r w:rsidRPr="009C1E83">
        <w:rPr>
          <w:rFonts w:asciiTheme="minorHAnsi" w:hAnsiTheme="minorHAnsi"/>
          <w:b/>
          <w:bCs/>
          <w:sz w:val="22"/>
          <w:szCs w:val="22"/>
        </w:rPr>
        <w:t>AND</w:t>
      </w:r>
      <w:r w:rsidRPr="009C1E83">
        <w:rPr>
          <w:rFonts w:asciiTheme="minorHAnsi" w:hAnsiTheme="minorHAnsi"/>
          <w:sz w:val="22"/>
          <w:szCs w:val="22"/>
        </w:rPr>
        <w:t xml:space="preserve"> operator. The Boolean has_criminal_record is set to False, and using the NOT operator with the AND operator converts this to True and so have two TRUE conditions in this if condition (recall, for the AND operator, both conditions must be True), thus the print statement will be executed then the application is eligible for a loan.</w:t>
      </w:r>
    </w:p>
    <w:p w14:paraId="52905187" w14:textId="77777777" w:rsidR="009C1E83" w:rsidRPr="00F910D4" w:rsidRDefault="009C1E83" w:rsidP="009C1E83">
      <w:pPr>
        <w:ind w:left="2160"/>
        <w:jc w:val="both"/>
        <w:textAlignment w:val="center"/>
      </w:pPr>
    </w:p>
    <w:p w14:paraId="05949A03" w14:textId="77777777" w:rsidR="009C1E83" w:rsidRPr="00F910D4" w:rsidRDefault="009C1E83" w:rsidP="009C1E83">
      <w:pPr>
        <w:ind w:left="2160"/>
        <w:jc w:val="both"/>
        <w:textAlignment w:val="center"/>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7AE3A274">
          <v:shape id="_x0000_i1033" type="#_x0000_t75" alt="Machine generated alternative text:&#10;Eile Edit View Navigate &#10;HelloWorld ) app.py &#10;app.py &#10;has_good credit &#10;Code &#10;True &#10;Refactor &#10;Run &#10;Tools &#10;vcs &#10;Window &#10;Help &#10;HelloWorld [...\HelloWorld] - ...\app.py &#10;x &#10;3 &#10;Run: &#10;4: Run &#10;has criminal record &#10;False &#10;if has_good credit and not has criminal record: &#10;for loan&quot;) &#10;app x &#10;C:\Users\j1g20\PycharmProjects\He110Wor1d\venv\Scripts\python.exe C:/Users/j1g20/PycharmProjects/He110Wor1d/app.py &#10;Eligible for loan &#10;Process finished with &#10;6: TODO Terminal &#10;C] &#10;PyCharm 2019.3.2 available: // Update... &#10;exit code 0 &#10;Python Console &#10;(today 10:53 AM) &#10;CRLF &#10;UTF-8 4 spaces &#10;Event Log &#10;Python 3.7 (HelloWorld) " style="width:396pt;height:227.25pt">
            <v:imagedata r:id="rId16" r:href="rId17"/>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30E52322" w14:textId="77777777" w:rsidR="009C1E83" w:rsidRPr="00F910D4" w:rsidRDefault="009C1E83" w:rsidP="009C1E83">
      <w:pPr>
        <w:ind w:left="2160"/>
        <w:textAlignment w:val="center"/>
      </w:pPr>
    </w:p>
    <w:p w14:paraId="6181921C" w14:textId="77777777" w:rsidR="009C1E83" w:rsidRPr="00F910D4" w:rsidRDefault="009C1E83" w:rsidP="009C1E83">
      <w:pPr>
        <w:numPr>
          <w:ilvl w:val="2"/>
          <w:numId w:val="23"/>
        </w:numPr>
        <w:spacing w:before="0" w:after="0" w:line="240" w:lineRule="auto"/>
        <w:ind w:left="1620" w:hanging="180"/>
        <w:jc w:val="both"/>
        <w:textAlignment w:val="center"/>
      </w:pPr>
      <w:r w:rsidRPr="00F910D4">
        <w:t xml:space="preserve">If </w:t>
      </w:r>
      <w:r>
        <w:t xml:space="preserve">we </w:t>
      </w:r>
      <w:r w:rsidRPr="00F910D4">
        <w:t>change has_criminal_record to True, and apply the NOT operator to this variable, then it is converted to False. This causes one of the if-conditions to be false and so the print statement will not be executed.</w:t>
      </w:r>
    </w:p>
    <w:p w14:paraId="42CF364E" w14:textId="77777777" w:rsidR="009C1E83" w:rsidRPr="00F910D4" w:rsidRDefault="009C1E83" w:rsidP="009C1E83">
      <w:pPr>
        <w:ind w:left="2160"/>
        <w:jc w:val="both"/>
        <w:textAlignment w:val="center"/>
      </w:pPr>
    </w:p>
    <w:p w14:paraId="78B3EC5A" w14:textId="22632B06" w:rsidR="00326324" w:rsidRDefault="009C1E83" w:rsidP="009C1E83">
      <w:pPr>
        <w:ind w:left="720" w:firstLine="720"/>
        <w:rPr>
          <w:b/>
          <w:bCs/>
          <w:sz w:val="28"/>
          <w:szCs w:val="28"/>
        </w:rPr>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09DC25A5">
          <v:shape id="_x0000_i1034" type="#_x0000_t75" alt="Machine generated alternative text:&#10;Eile Edit View Navigate &#10;HelloWorld ) app.py &#10;app.py &#10;has_good credit &#10;Code &#10;True &#10;Refactor &#10;Run &#10;Tools &#10;vcs &#10;Window &#10;Help &#10;HelloWorld [...\HelloWorld] - ...\app.py &#10;x &#10;2 &#10;Run: &#10;has criminal record = Tru &#10;if has_good credit and not has criminal record: &#10;for loan&quot;) &#10;app x &#10;C:\Users\j1g20\PycharmProjects\He110Wor1d\venv\Scripts\python.exe C:/Users/j1g20/PycharmProjects/He110Wor1d/app.py &#10;Process finished with exit code 0 &#10;C] &#10;6: TODO Terminal &#10;4: Run &#10;PyCharm 2019.3.2 available: // Update... &#10;Python Console &#10;(today 10:53 AM) &#10;2:27 &#10;CRLF &#10;UTE &#10;-8 &#10;4 sp &#10;aces &#10;Event Log &#10;Python 3.7 (HelloWorld) " style="width:393pt;height:225pt">
            <v:imagedata r:id="rId18" r:href="rId19"/>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0EC8378D" w14:textId="3207C223" w:rsidR="00326324" w:rsidRDefault="00326324" w:rsidP="00580377">
      <w:pPr>
        <w:rPr>
          <w:b/>
          <w:bCs/>
          <w:sz w:val="28"/>
          <w:szCs w:val="28"/>
        </w:rPr>
      </w:pPr>
    </w:p>
    <w:p w14:paraId="03C19578" w14:textId="77777777" w:rsidR="008B2D86" w:rsidRDefault="008B2D86" w:rsidP="008B2D86">
      <w:pPr>
        <w:rPr>
          <w:b/>
          <w:bCs/>
          <w:sz w:val="28"/>
          <w:szCs w:val="28"/>
        </w:rPr>
      </w:pPr>
      <w:r>
        <w:rPr>
          <w:b/>
          <w:bCs/>
          <w:sz w:val="28"/>
          <w:szCs w:val="28"/>
        </w:rPr>
        <w:t>Resources</w:t>
      </w:r>
    </w:p>
    <w:p w14:paraId="348FCE0C" w14:textId="650CFA3C" w:rsidR="008B2D86" w:rsidRDefault="008B2D86" w:rsidP="008B2D86">
      <w:pPr>
        <w:pStyle w:val="ListParagraph"/>
        <w:numPr>
          <w:ilvl w:val="0"/>
          <w:numId w:val="20"/>
        </w:numPr>
      </w:pPr>
      <w:r>
        <w:t xml:space="preserve">Logical AND and OR Truth Tables: </w:t>
      </w:r>
      <w:hyperlink r:id="rId20" w:history="1">
        <w:r w:rsidRPr="00516657">
          <w:rPr>
            <w:rStyle w:val="Hyperlink"/>
          </w:rPr>
          <w:t>https://byjus.com/maths/truth-table/</w:t>
        </w:r>
      </w:hyperlink>
      <w:r>
        <w:t xml:space="preserve"> </w:t>
      </w:r>
    </w:p>
    <w:p w14:paraId="45FFDCAC" w14:textId="77777777" w:rsidR="008B2D86" w:rsidRDefault="008B2D86" w:rsidP="00580377">
      <w:pPr>
        <w:rPr>
          <w:b/>
          <w:bCs/>
          <w:sz w:val="28"/>
          <w:szCs w:val="28"/>
        </w:rPr>
      </w:pPr>
    </w:p>
    <w:p w14:paraId="389D5D7D" w14:textId="2B10FE7D" w:rsidR="00B57761" w:rsidRDefault="00B57761" w:rsidP="00580377">
      <w:pPr>
        <w:rPr>
          <w:b/>
          <w:bCs/>
          <w:sz w:val="28"/>
          <w:szCs w:val="28"/>
        </w:rPr>
      </w:pPr>
      <w:r>
        <w:rPr>
          <w:b/>
          <w:bCs/>
          <w:sz w:val="28"/>
          <w:szCs w:val="28"/>
        </w:rPr>
        <w:t>Practice Exercises</w:t>
      </w:r>
    </w:p>
    <w:p w14:paraId="2681AF95" w14:textId="43E30F84" w:rsidR="00AE5B82" w:rsidRDefault="00AE5B82" w:rsidP="00230811">
      <w:pPr>
        <w:numPr>
          <w:ilvl w:val="0"/>
          <w:numId w:val="21"/>
        </w:numPr>
        <w:spacing w:before="0" w:after="0" w:line="240" w:lineRule="auto"/>
        <w:jc w:val="both"/>
        <w:rPr>
          <w:bCs/>
        </w:rPr>
      </w:pPr>
      <w:r>
        <w:rPr>
          <w:bCs/>
        </w:rPr>
        <w:t xml:space="preserve">Implement </w:t>
      </w:r>
      <w:r w:rsidRPr="00AE5B82">
        <w:rPr>
          <w:bCs/>
        </w:rPr>
        <w:t>a program that takes three integer</w:t>
      </w:r>
      <w:r>
        <w:rPr>
          <w:bCs/>
        </w:rPr>
        <w:t>s as input</w:t>
      </w:r>
      <w:r w:rsidRPr="00AE5B82">
        <w:rPr>
          <w:bCs/>
        </w:rPr>
        <w:t xml:space="preserve"> and </w:t>
      </w:r>
      <w:r>
        <w:rPr>
          <w:bCs/>
        </w:rPr>
        <w:t>prints</w:t>
      </w:r>
      <w:r w:rsidRPr="00AE5B82">
        <w:rPr>
          <w:bCs/>
        </w:rPr>
        <w:t xml:space="preserve"> 'equal' if all three are equal, and 'not equal' otherwise.</w:t>
      </w:r>
    </w:p>
    <w:p w14:paraId="5FF06641" w14:textId="638C5B21" w:rsidR="00AE5B82" w:rsidRDefault="00AE5B82" w:rsidP="00230811">
      <w:pPr>
        <w:numPr>
          <w:ilvl w:val="0"/>
          <w:numId w:val="21"/>
        </w:numPr>
        <w:spacing w:before="0" w:after="0" w:line="240" w:lineRule="auto"/>
        <w:jc w:val="both"/>
        <w:rPr>
          <w:bCs/>
        </w:rPr>
      </w:pPr>
      <w:r w:rsidRPr="00AE5B82">
        <w:rPr>
          <w:bCs/>
        </w:rPr>
        <w:t xml:space="preserve">Write a </w:t>
      </w:r>
      <w:r>
        <w:rPr>
          <w:bCs/>
        </w:rPr>
        <w:t>program</w:t>
      </w:r>
      <w:r w:rsidRPr="00AE5B82">
        <w:rPr>
          <w:bCs/>
        </w:rPr>
        <w:t xml:space="preserve"> that takes two float</w:t>
      </w:r>
      <w:r>
        <w:rPr>
          <w:bCs/>
        </w:rPr>
        <w:t>s</w:t>
      </w:r>
      <w:r w:rsidRPr="00AE5B82">
        <w:rPr>
          <w:bCs/>
        </w:rPr>
        <w:t xml:space="preserve"> </w:t>
      </w:r>
      <w:r>
        <w:rPr>
          <w:bCs/>
        </w:rPr>
        <w:t>as input</w:t>
      </w:r>
      <w:r w:rsidRPr="00AE5B82">
        <w:rPr>
          <w:bCs/>
        </w:rPr>
        <w:t xml:space="preserve"> and </w:t>
      </w:r>
      <w:r>
        <w:rPr>
          <w:bCs/>
        </w:rPr>
        <w:t>prints</w:t>
      </w:r>
      <w:r w:rsidRPr="00AE5B82">
        <w:rPr>
          <w:bCs/>
        </w:rPr>
        <w:t xml:space="preserve"> True if both are strictly between 0 and 1 and False otherwise.</w:t>
      </w:r>
    </w:p>
    <w:p w14:paraId="3612DCB3" w14:textId="560D8692" w:rsidR="00230811" w:rsidRDefault="00AE5B82" w:rsidP="00230811">
      <w:pPr>
        <w:numPr>
          <w:ilvl w:val="0"/>
          <w:numId w:val="21"/>
        </w:numPr>
        <w:spacing w:before="0" w:after="0" w:line="240" w:lineRule="auto"/>
        <w:jc w:val="both"/>
        <w:rPr>
          <w:bCs/>
        </w:rPr>
      </w:pPr>
      <w:r>
        <w:rPr>
          <w:bCs/>
        </w:rPr>
        <w:t xml:space="preserve">Create a program, </w:t>
      </w:r>
      <w:r w:rsidRPr="00AE5B82">
        <w:rPr>
          <w:bCs/>
        </w:rPr>
        <w:t>powers</w:t>
      </w:r>
      <w:r>
        <w:rPr>
          <w:bCs/>
        </w:rPr>
        <w:t xml:space="preserve"> </w:t>
      </w:r>
      <w:r w:rsidRPr="00AE5B82">
        <w:rPr>
          <w:bCs/>
        </w:rPr>
        <w:t>of</w:t>
      </w:r>
      <w:r>
        <w:rPr>
          <w:bCs/>
        </w:rPr>
        <w:t xml:space="preserve"> </w:t>
      </w:r>
      <w:r w:rsidRPr="00AE5B82">
        <w:rPr>
          <w:bCs/>
        </w:rPr>
        <w:t>two</w:t>
      </w:r>
      <w:r>
        <w:rPr>
          <w:bCs/>
        </w:rPr>
        <w:t xml:space="preserve"> that</w:t>
      </w:r>
      <w:r w:rsidRPr="00AE5B82">
        <w:rPr>
          <w:bCs/>
        </w:rPr>
        <w:t xml:space="preserve"> uses two variables — one as an index that controls a </w:t>
      </w:r>
      <w:r>
        <w:rPr>
          <w:bCs/>
        </w:rPr>
        <w:t xml:space="preserve">while </w:t>
      </w:r>
      <w:r w:rsidRPr="00AE5B82">
        <w:rPr>
          <w:bCs/>
        </w:rPr>
        <w:t>loop and the other to accumulate a computational result</w:t>
      </w:r>
      <w:r>
        <w:rPr>
          <w:bCs/>
        </w:rPr>
        <w:t xml:space="preserve">  calculating the power of two</w:t>
      </w:r>
      <w:r w:rsidRPr="00AE5B82">
        <w:rPr>
          <w:bCs/>
        </w:rPr>
        <w:t>.</w:t>
      </w:r>
    </w:p>
    <w:p w14:paraId="2C413C31" w14:textId="77777777" w:rsidR="00230811" w:rsidRPr="00230811" w:rsidRDefault="00230811" w:rsidP="00230811">
      <w:pPr>
        <w:spacing w:before="0" w:after="0" w:line="240" w:lineRule="auto"/>
        <w:ind w:left="720"/>
        <w:jc w:val="both"/>
        <w:rPr>
          <w:bCs/>
        </w:rPr>
      </w:pPr>
    </w:p>
    <w:p w14:paraId="2746CD0E" w14:textId="304F7167" w:rsidR="00B57761" w:rsidRPr="00230811" w:rsidRDefault="00B57761" w:rsidP="00230811">
      <w:pPr>
        <w:ind w:left="1080"/>
        <w:jc w:val="both"/>
        <w:rPr>
          <w:bCs/>
        </w:rPr>
      </w:pPr>
    </w:p>
    <w:sectPr w:rsidR="00B57761" w:rsidRPr="00230811" w:rsidSect="000F4321">
      <w:headerReference w:type="default" r:id="rId21"/>
      <w:footerReference w:type="default" r:id="rId22"/>
      <w:headerReference w:type="first" r:id="rId23"/>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A9153" w14:textId="77777777" w:rsidR="00124A24" w:rsidRDefault="00124A24">
      <w:r>
        <w:separator/>
      </w:r>
    </w:p>
  </w:endnote>
  <w:endnote w:type="continuationSeparator" w:id="0">
    <w:p w14:paraId="29B9D0E8" w14:textId="77777777" w:rsidR="00124A24" w:rsidRDefault="0012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78389" w14:textId="77777777" w:rsidR="00124A24" w:rsidRDefault="00124A24">
      <w:r>
        <w:separator/>
      </w:r>
    </w:p>
  </w:footnote>
  <w:footnote w:type="continuationSeparator" w:id="0">
    <w:p w14:paraId="51F34C5B" w14:textId="77777777" w:rsidR="00124A24" w:rsidRDefault="00124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124A24">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124A24">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7"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23"/>
  </w:num>
  <w:num w:numId="14">
    <w:abstractNumId w:val="17"/>
  </w:num>
  <w:num w:numId="15">
    <w:abstractNumId w:val="13"/>
  </w:num>
  <w:num w:numId="16">
    <w:abstractNumId w:val="15"/>
  </w:num>
  <w:num w:numId="17">
    <w:abstractNumId w:val="22"/>
  </w:num>
  <w:num w:numId="18">
    <w:abstractNumId w:val="20"/>
  </w:num>
  <w:num w:numId="19">
    <w:abstractNumId w:val="24"/>
  </w:num>
  <w:num w:numId="20">
    <w:abstractNumId w:val="21"/>
  </w:num>
  <w:num w:numId="21">
    <w:abstractNumId w:val="12"/>
  </w:num>
  <w:num w:numId="22">
    <w:abstractNumId w:val="11"/>
  </w:num>
  <w:num w:numId="23">
    <w:abstractNumId w:val="14"/>
  </w:num>
  <w:num w:numId="24">
    <w:abstractNumId w:val="1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5"/>
        <o:r id="V:Rule3" type="connector" idref="#Straight Connector 4"/>
        <o:r id="V:Rule4" type="connector" idref="#Straight Connector 11"/>
        <o:r id="V:Rule5" type="connector" idref="#Straight Connector 15"/>
        <o:r id="V:Rule6" type="connector" idref="#Straight Connector 10"/>
        <o:r id="V:Rule7" type="connector" idref="#Straight Connector 9"/>
        <o:r id="V:Rule8" type="connector" idref="#Straight Connector 17"/>
        <o:r id="V:Rule9" type="connector" idref="#Straight Connector 19"/>
        <o:r id="V:Rule10" type="connector" idref="#Straight Connector 20"/>
        <o:r id="V:Rule11" type="connector" idref="#Straight Connector 21"/>
        <o:r id="V:Rule12" type="connector" idref="#Straight Connector 16"/>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46F37"/>
    <w:rsid w:val="00067C18"/>
    <w:rsid w:val="000E3233"/>
    <w:rsid w:val="000E7423"/>
    <w:rsid w:val="000F4321"/>
    <w:rsid w:val="00104031"/>
    <w:rsid w:val="00111C8E"/>
    <w:rsid w:val="00124A24"/>
    <w:rsid w:val="00125DF4"/>
    <w:rsid w:val="00135616"/>
    <w:rsid w:val="0014232D"/>
    <w:rsid w:val="0016067C"/>
    <w:rsid w:val="00160773"/>
    <w:rsid w:val="00165490"/>
    <w:rsid w:val="001F2262"/>
    <w:rsid w:val="00230811"/>
    <w:rsid w:val="002502F0"/>
    <w:rsid w:val="00265E17"/>
    <w:rsid w:val="0028215D"/>
    <w:rsid w:val="00284877"/>
    <w:rsid w:val="00290290"/>
    <w:rsid w:val="002D76A6"/>
    <w:rsid w:val="002E4ED3"/>
    <w:rsid w:val="002F17C9"/>
    <w:rsid w:val="00324C5F"/>
    <w:rsid w:val="00326324"/>
    <w:rsid w:val="00327B5F"/>
    <w:rsid w:val="00334F3E"/>
    <w:rsid w:val="00377DB9"/>
    <w:rsid w:val="003836E6"/>
    <w:rsid w:val="00392512"/>
    <w:rsid w:val="00395155"/>
    <w:rsid w:val="003B2AD4"/>
    <w:rsid w:val="003E3CE4"/>
    <w:rsid w:val="003F097A"/>
    <w:rsid w:val="00460597"/>
    <w:rsid w:val="0048151E"/>
    <w:rsid w:val="00481C95"/>
    <w:rsid w:val="00490572"/>
    <w:rsid w:val="004C1E4D"/>
    <w:rsid w:val="004E28BA"/>
    <w:rsid w:val="004F2B02"/>
    <w:rsid w:val="004F2FD2"/>
    <w:rsid w:val="00544AD5"/>
    <w:rsid w:val="00580377"/>
    <w:rsid w:val="005A34E0"/>
    <w:rsid w:val="00623FDC"/>
    <w:rsid w:val="0063140E"/>
    <w:rsid w:val="00645A9F"/>
    <w:rsid w:val="006524A8"/>
    <w:rsid w:val="00672757"/>
    <w:rsid w:val="006B407C"/>
    <w:rsid w:val="006D18E5"/>
    <w:rsid w:val="006D7404"/>
    <w:rsid w:val="006F21FC"/>
    <w:rsid w:val="00715E1E"/>
    <w:rsid w:val="00721739"/>
    <w:rsid w:val="007230C8"/>
    <w:rsid w:val="00750D51"/>
    <w:rsid w:val="00754E30"/>
    <w:rsid w:val="00792628"/>
    <w:rsid w:val="007C28FC"/>
    <w:rsid w:val="007E0A34"/>
    <w:rsid w:val="007F53D6"/>
    <w:rsid w:val="00801993"/>
    <w:rsid w:val="008907DC"/>
    <w:rsid w:val="00890A59"/>
    <w:rsid w:val="008B2D86"/>
    <w:rsid w:val="008E7FB4"/>
    <w:rsid w:val="008F1683"/>
    <w:rsid w:val="008F2B75"/>
    <w:rsid w:val="00912A2D"/>
    <w:rsid w:val="00913357"/>
    <w:rsid w:val="00917A2B"/>
    <w:rsid w:val="009221ED"/>
    <w:rsid w:val="0096361D"/>
    <w:rsid w:val="00965D6B"/>
    <w:rsid w:val="009C1E83"/>
    <w:rsid w:val="009C4C28"/>
    <w:rsid w:val="009C53F6"/>
    <w:rsid w:val="009D0524"/>
    <w:rsid w:val="00A1414E"/>
    <w:rsid w:val="00A21C4A"/>
    <w:rsid w:val="00A23B13"/>
    <w:rsid w:val="00A50942"/>
    <w:rsid w:val="00A7095B"/>
    <w:rsid w:val="00A7193C"/>
    <w:rsid w:val="00AA44E6"/>
    <w:rsid w:val="00AC5A4A"/>
    <w:rsid w:val="00AE5B82"/>
    <w:rsid w:val="00AE6722"/>
    <w:rsid w:val="00B06DF3"/>
    <w:rsid w:val="00B24397"/>
    <w:rsid w:val="00B27965"/>
    <w:rsid w:val="00B461F2"/>
    <w:rsid w:val="00B57761"/>
    <w:rsid w:val="00B941EA"/>
    <w:rsid w:val="00B96742"/>
    <w:rsid w:val="00BA164D"/>
    <w:rsid w:val="00BE2983"/>
    <w:rsid w:val="00C07F35"/>
    <w:rsid w:val="00C14964"/>
    <w:rsid w:val="00C23ED5"/>
    <w:rsid w:val="00C26138"/>
    <w:rsid w:val="00C32C4E"/>
    <w:rsid w:val="00C34124"/>
    <w:rsid w:val="00C34565"/>
    <w:rsid w:val="00C64C59"/>
    <w:rsid w:val="00C7190B"/>
    <w:rsid w:val="00C769CC"/>
    <w:rsid w:val="00CE207E"/>
    <w:rsid w:val="00D308FD"/>
    <w:rsid w:val="00D42B02"/>
    <w:rsid w:val="00D6739D"/>
    <w:rsid w:val="00DB2D92"/>
    <w:rsid w:val="00DC39C2"/>
    <w:rsid w:val="00DD0958"/>
    <w:rsid w:val="00E05C13"/>
    <w:rsid w:val="00E1600C"/>
    <w:rsid w:val="00E241FE"/>
    <w:rsid w:val="00E34E8A"/>
    <w:rsid w:val="00E35EBA"/>
    <w:rsid w:val="00E94728"/>
    <w:rsid w:val="00EB535B"/>
    <w:rsid w:val="00ED43CB"/>
    <w:rsid w:val="00ED750D"/>
    <w:rsid w:val="00EE6D1D"/>
    <w:rsid w:val="00EF7EA6"/>
    <w:rsid w:val="00F420F9"/>
    <w:rsid w:val="00FB0864"/>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file:///C:\Users\jlg20\AppData\Local\Temp\msohtmlclip1\02\clip_image001.png"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file:///C:\Users\jlg20\AppData\Local\Temp\msohtmlclip1\02\clip_image001.png"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byjus.com/maths/truth-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lg20\AppData\Local\Temp\msohtmlclip1\02\clip_image002.p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file:///C:\Users\jlg20\AppData\Local\Temp\msohtmlclip1\02\clip_image002.png" TargetMode="External"/><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file:///C:\Users\jlg20\AppData\Local\Temp\msohtmlclip1\02\clip_image001.png" TargetMode="External"/><Relationship Id="rId4" Type="http://schemas.openxmlformats.org/officeDocument/2006/relationships/settings" Target="settings.xml"/><Relationship Id="rId9" Type="http://schemas.openxmlformats.org/officeDocument/2006/relationships/image" Target="file:///C:\Users\jlg20\AppData\Local\Temp\msohtmlclip1\02\clip_image001.png" TargetMode="External"/><Relationship Id="rId14" Type="http://schemas.openxmlformats.org/officeDocument/2006/relationships/image" Target="media/image4.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250810"/>
    <w:rsid w:val="002E2FEF"/>
    <w:rsid w:val="00795E6F"/>
    <w:rsid w:val="008F29DF"/>
    <w:rsid w:val="00A81CD1"/>
    <w:rsid w:val="00BA2F76"/>
    <w:rsid w:val="00D1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223</TotalTime>
  <Pages>6</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19</cp:revision>
  <dcterms:created xsi:type="dcterms:W3CDTF">2021-12-28T19:43:00Z</dcterms:created>
  <dcterms:modified xsi:type="dcterms:W3CDTF">2022-02-06T05:04:00Z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