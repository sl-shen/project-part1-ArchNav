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FB0864">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0E571998" w14:textId="77777777" w:rsidR="00C34124" w:rsidRPr="00AA44E6" w:rsidRDefault="00C34124" w:rsidP="00C34124">
      <w:pPr>
        <w:numPr>
          <w:ilvl w:val="0"/>
          <w:numId w:val="23"/>
        </w:numPr>
        <w:spacing w:before="0" w:after="0" w:line="240" w:lineRule="auto"/>
        <w:jc w:val="both"/>
      </w:pPr>
      <w:r w:rsidRPr="00AA44E6">
        <w:t>Conditional Statements:</w:t>
      </w:r>
    </w:p>
    <w:p w14:paraId="3E7D9D42" w14:textId="77777777" w:rsidR="00C34124" w:rsidRPr="00AA44E6" w:rsidRDefault="00C34124" w:rsidP="00C34124">
      <w:pPr>
        <w:numPr>
          <w:ilvl w:val="1"/>
          <w:numId w:val="23"/>
        </w:numPr>
        <w:spacing w:before="0" w:after="0" w:line="240" w:lineRule="auto"/>
        <w:ind w:left="1260"/>
        <w:jc w:val="both"/>
      </w:pPr>
      <w:r w:rsidRPr="00AA44E6">
        <w:t xml:space="preserve">If, Else and shorthand for If/Else, </w:t>
      </w:r>
      <w:proofErr w:type="spellStart"/>
      <w:r w:rsidRPr="00AA44E6">
        <w:t>Elif</w:t>
      </w:r>
      <w:proofErr w:type="spellEnd"/>
    </w:p>
    <w:p w14:paraId="7406B9ED" w14:textId="77777777" w:rsidR="00C34124" w:rsidRPr="00F910D4" w:rsidRDefault="00C34124" w:rsidP="00C34124">
      <w:pPr>
        <w:numPr>
          <w:ilvl w:val="2"/>
          <w:numId w:val="23"/>
        </w:numPr>
        <w:spacing w:before="0" w:after="0" w:line="240" w:lineRule="auto"/>
        <w:ind w:left="1620"/>
        <w:jc w:val="both"/>
        <w:rPr>
          <w:color w:val="000000"/>
        </w:rPr>
      </w:pPr>
      <w:r w:rsidRPr="00AA44E6">
        <w:t xml:space="preserve">If Statements: </w:t>
      </w:r>
      <w:r w:rsidRPr="00F910D4">
        <w:t>If statements are important in programming and allow us to build programs that can make decisions based on some conditions.  If some condition is true you are going to do certain things otherwise, we are going to do other things.</w:t>
      </w:r>
    </w:p>
    <w:p w14:paraId="4117A7D8" w14:textId="77777777" w:rsidR="00C34124" w:rsidRPr="00F910D4" w:rsidRDefault="00C34124" w:rsidP="00C34124">
      <w:pPr>
        <w:numPr>
          <w:ilvl w:val="3"/>
          <w:numId w:val="23"/>
        </w:numPr>
        <w:spacing w:before="0" w:after="0" w:line="240" w:lineRule="auto"/>
        <w:ind w:left="1980"/>
        <w:jc w:val="both"/>
        <w:rPr>
          <w:color w:val="000000"/>
        </w:rPr>
      </w:pPr>
      <w:r w:rsidRPr="00F910D4">
        <w:t>Example: implement the following logic:</w:t>
      </w:r>
    </w:p>
    <w:p w14:paraId="438ECEED" w14:textId="77777777" w:rsidR="00C34124" w:rsidRPr="00F910D4" w:rsidRDefault="00C34124" w:rsidP="00C34124">
      <w:pPr>
        <w:ind w:left="2880"/>
        <w:jc w:val="both"/>
      </w:pPr>
    </w:p>
    <w:p w14:paraId="58A5428C" w14:textId="77777777" w:rsidR="00C34124" w:rsidRPr="00E1600C" w:rsidRDefault="00C34124" w:rsidP="00E1600C">
      <w:pPr>
        <w:pStyle w:val="NormalWeb"/>
        <w:spacing w:before="0" w:after="0" w:line="240" w:lineRule="auto"/>
        <w:ind w:left="2880"/>
        <w:rPr>
          <w:color w:val="00B050"/>
        </w:rPr>
      </w:pPr>
      <w:r w:rsidRPr="00E1600C">
        <w:rPr>
          <w:color w:val="00B050"/>
        </w:rPr>
        <w:t>If it's hot</w:t>
      </w:r>
    </w:p>
    <w:p w14:paraId="56F6D6A4" w14:textId="77777777" w:rsidR="00C34124" w:rsidRPr="00E1600C" w:rsidRDefault="00C34124" w:rsidP="00E1600C">
      <w:pPr>
        <w:pStyle w:val="NormalWeb"/>
        <w:spacing w:before="0" w:after="0" w:line="240" w:lineRule="auto"/>
        <w:ind w:left="3420"/>
        <w:rPr>
          <w:color w:val="00B050"/>
        </w:rPr>
      </w:pPr>
      <w:r w:rsidRPr="00E1600C">
        <w:rPr>
          <w:color w:val="00B050"/>
        </w:rPr>
        <w:t>It's a hot day</w:t>
      </w:r>
    </w:p>
    <w:p w14:paraId="56952CFD" w14:textId="77777777" w:rsidR="00C34124" w:rsidRPr="00E1600C" w:rsidRDefault="00C34124" w:rsidP="00E1600C">
      <w:pPr>
        <w:pStyle w:val="NormalWeb"/>
        <w:spacing w:before="0" w:after="0" w:line="240" w:lineRule="auto"/>
        <w:ind w:left="3420"/>
        <w:rPr>
          <w:color w:val="00B050"/>
        </w:rPr>
      </w:pPr>
      <w:r w:rsidRPr="00E1600C">
        <w:rPr>
          <w:color w:val="00B050"/>
        </w:rPr>
        <w:t>Drink plenty of water</w:t>
      </w:r>
    </w:p>
    <w:p w14:paraId="33EBD6D4" w14:textId="77777777" w:rsidR="00C34124" w:rsidRPr="00E1600C" w:rsidRDefault="00C34124" w:rsidP="00E1600C">
      <w:pPr>
        <w:pStyle w:val="NormalWeb"/>
        <w:spacing w:before="0" w:after="0" w:line="240" w:lineRule="auto"/>
        <w:ind w:left="2880"/>
        <w:rPr>
          <w:color w:val="00B050"/>
        </w:rPr>
      </w:pPr>
      <w:r w:rsidRPr="00E1600C">
        <w:rPr>
          <w:color w:val="00B050"/>
        </w:rPr>
        <w:t>Otherwise if it's cold</w:t>
      </w:r>
    </w:p>
    <w:p w14:paraId="799D5296" w14:textId="77777777" w:rsidR="00C34124" w:rsidRPr="00E1600C" w:rsidRDefault="00C34124" w:rsidP="00E1600C">
      <w:pPr>
        <w:pStyle w:val="NormalWeb"/>
        <w:spacing w:before="0" w:after="0" w:line="240" w:lineRule="auto"/>
        <w:ind w:left="3420"/>
        <w:rPr>
          <w:color w:val="00B050"/>
        </w:rPr>
      </w:pPr>
      <w:r w:rsidRPr="00E1600C">
        <w:rPr>
          <w:color w:val="00B050"/>
        </w:rPr>
        <w:t>It's a cold day</w:t>
      </w:r>
    </w:p>
    <w:p w14:paraId="237640F3" w14:textId="77777777" w:rsidR="00C34124" w:rsidRPr="00E1600C" w:rsidRDefault="00C34124" w:rsidP="00E1600C">
      <w:pPr>
        <w:pStyle w:val="NormalWeb"/>
        <w:spacing w:before="0" w:after="0" w:line="240" w:lineRule="auto"/>
        <w:ind w:left="3420"/>
        <w:rPr>
          <w:color w:val="00B050"/>
        </w:rPr>
      </w:pPr>
      <w:r w:rsidRPr="00E1600C">
        <w:rPr>
          <w:color w:val="00B050"/>
        </w:rPr>
        <w:t>Wear warm clothes</w:t>
      </w:r>
    </w:p>
    <w:p w14:paraId="0AA678E1" w14:textId="77777777" w:rsidR="00C34124" w:rsidRPr="00E1600C" w:rsidRDefault="00C34124" w:rsidP="00E1600C">
      <w:pPr>
        <w:pStyle w:val="NormalWeb"/>
        <w:spacing w:before="0" w:after="0" w:line="240" w:lineRule="auto"/>
        <w:ind w:left="2880"/>
        <w:rPr>
          <w:color w:val="00B050"/>
        </w:rPr>
      </w:pPr>
      <w:r w:rsidRPr="00E1600C">
        <w:rPr>
          <w:color w:val="00B050"/>
        </w:rPr>
        <w:t>Otherwise</w:t>
      </w:r>
    </w:p>
    <w:p w14:paraId="2F7817F8" w14:textId="77777777" w:rsidR="00C34124" w:rsidRPr="00E1600C" w:rsidRDefault="00C34124" w:rsidP="00E1600C">
      <w:pPr>
        <w:pStyle w:val="NormalWeb"/>
        <w:spacing w:before="0" w:after="0" w:line="240" w:lineRule="auto"/>
        <w:ind w:left="3420"/>
        <w:rPr>
          <w:color w:val="00B050"/>
        </w:rPr>
      </w:pPr>
      <w:r w:rsidRPr="00E1600C">
        <w:rPr>
          <w:color w:val="00B050"/>
        </w:rPr>
        <w:t>It's a lovely day</w:t>
      </w:r>
    </w:p>
    <w:p w14:paraId="2D3C62D5" w14:textId="77777777" w:rsidR="00C34124" w:rsidRDefault="00C34124" w:rsidP="00C34124">
      <w:pPr>
        <w:pStyle w:val="NormalWeb"/>
        <w:spacing w:before="0" w:after="0"/>
        <w:ind w:left="1620"/>
        <w:jc w:val="both"/>
      </w:pPr>
    </w:p>
    <w:p w14:paraId="00A841C6" w14:textId="77777777" w:rsidR="00C34124" w:rsidRPr="00F910D4" w:rsidRDefault="00C34124" w:rsidP="00C34124">
      <w:pPr>
        <w:pStyle w:val="NormalWeb"/>
        <w:spacing w:before="0" w:after="0"/>
        <w:ind w:left="1620"/>
        <w:jc w:val="both"/>
      </w:pPr>
      <w:r w:rsidRPr="00F910D4">
        <w:t>To write this program:</w:t>
      </w:r>
    </w:p>
    <w:p w14:paraId="51F00BD7" w14:textId="77777777" w:rsidR="00C34124" w:rsidRPr="00F910D4" w:rsidRDefault="00C34124" w:rsidP="00C34124">
      <w:pPr>
        <w:pStyle w:val="NormalWeb"/>
        <w:numPr>
          <w:ilvl w:val="2"/>
          <w:numId w:val="24"/>
        </w:numPr>
        <w:spacing w:before="0" w:after="0" w:line="240" w:lineRule="auto"/>
        <w:jc w:val="both"/>
      </w:pPr>
      <w:r w:rsidRPr="00F910D4">
        <w:t>set a Boolean variable is_hot = True,</w:t>
      </w:r>
    </w:p>
    <w:p w14:paraId="010318D1" w14:textId="77777777" w:rsidR="00C34124" w:rsidRPr="00F910D4" w:rsidRDefault="00C34124" w:rsidP="00C34124">
      <w:pPr>
        <w:pStyle w:val="NormalWeb"/>
        <w:numPr>
          <w:ilvl w:val="2"/>
          <w:numId w:val="24"/>
        </w:numPr>
        <w:spacing w:before="0" w:after="0" w:line="240" w:lineRule="auto"/>
        <w:jc w:val="both"/>
      </w:pPr>
      <w:r w:rsidRPr="00F910D4">
        <w:t>add an if condition using the is_hot Boolean variable.  If this turns out to be true then going to do certain things - in this case, tell the user it is a hot day and drink plenty of water,</w:t>
      </w:r>
    </w:p>
    <w:p w14:paraId="6EDBC378" w14:textId="77777777" w:rsidR="00C34124" w:rsidRPr="00F910D4" w:rsidRDefault="00C34124" w:rsidP="00C34124">
      <w:pPr>
        <w:pStyle w:val="NormalWeb"/>
        <w:numPr>
          <w:ilvl w:val="2"/>
          <w:numId w:val="24"/>
        </w:numPr>
        <w:spacing w:before="0" w:after="0" w:line="240" w:lineRule="auto"/>
        <w:jc w:val="both"/>
      </w:pPr>
      <w:r w:rsidRPr="00F910D4">
        <w:t>at the end of the condition statement, put a ':' and when click "Enter" this will automatically indent the code following it and any code listed under this indentation will be executed if the condition is true otherwise it will be ignored,</w:t>
      </w:r>
    </w:p>
    <w:p w14:paraId="7FE6BF9D" w14:textId="77777777" w:rsidR="00C34124" w:rsidRPr="00F910D4" w:rsidRDefault="00C34124" w:rsidP="00C34124">
      <w:pPr>
        <w:pStyle w:val="NormalWeb"/>
        <w:numPr>
          <w:ilvl w:val="2"/>
          <w:numId w:val="24"/>
        </w:numPr>
        <w:spacing w:before="0" w:after="0" w:line="240" w:lineRule="auto"/>
        <w:jc w:val="both"/>
      </w:pPr>
      <w:r w:rsidRPr="00F910D4">
        <w:t>after adding codes in the if-condition block, use shi</w:t>
      </w:r>
      <w:r>
        <w:t>f</w:t>
      </w:r>
      <w:r w:rsidRPr="00F910D4">
        <w:t>t-tab to place the cursor back,</w:t>
      </w:r>
    </w:p>
    <w:p w14:paraId="5251DA80" w14:textId="77777777" w:rsidR="00C34124" w:rsidRPr="00F910D4" w:rsidRDefault="00C34124" w:rsidP="00C34124">
      <w:pPr>
        <w:pStyle w:val="NormalWeb"/>
        <w:numPr>
          <w:ilvl w:val="2"/>
          <w:numId w:val="24"/>
        </w:numPr>
        <w:spacing w:before="0" w:after="0" w:line="240" w:lineRule="auto"/>
        <w:jc w:val="both"/>
      </w:pPr>
      <w:r w:rsidRPr="00F910D4">
        <w:t>add another print statement outside of the if-condition block (see sample program below). The first print statement gets executed because is_hot is True, and the second print gets executed, even though outside of the if-condition block, it follows the if-condition and so execution from top to bottom still applies.</w:t>
      </w:r>
    </w:p>
    <w:p w14:paraId="29385311" w14:textId="56D29A1B" w:rsidR="00C34124" w:rsidRDefault="00C34124" w:rsidP="00C34124">
      <w:pPr>
        <w:jc w:val="both"/>
      </w:pPr>
    </w:p>
    <w:p w14:paraId="686EDADE" w14:textId="7FCF6769" w:rsidR="00E1600C" w:rsidRDefault="00E1600C" w:rsidP="00C34124">
      <w:pPr>
        <w:jc w:val="both"/>
      </w:pPr>
    </w:p>
    <w:p w14:paraId="52BF3582" w14:textId="0C749A91" w:rsidR="00E1600C" w:rsidRDefault="00E1600C" w:rsidP="00C34124">
      <w:pPr>
        <w:jc w:val="both"/>
      </w:pPr>
    </w:p>
    <w:p w14:paraId="705A5416" w14:textId="5458BEA9" w:rsidR="00E1600C" w:rsidRDefault="00E1600C" w:rsidP="00C34124">
      <w:pPr>
        <w:jc w:val="both"/>
      </w:pPr>
    </w:p>
    <w:p w14:paraId="6B973E2C" w14:textId="24390397" w:rsidR="00E1600C" w:rsidRDefault="00E1600C" w:rsidP="00C34124">
      <w:pPr>
        <w:jc w:val="both"/>
      </w:pPr>
    </w:p>
    <w:p w14:paraId="3A4B7705" w14:textId="77777777" w:rsidR="00E1600C" w:rsidRPr="00F910D4" w:rsidRDefault="00E1600C" w:rsidP="00C34124">
      <w:pPr>
        <w:jc w:val="both"/>
      </w:pPr>
    </w:p>
    <w:p w14:paraId="16BA161B" w14:textId="243A1F9D" w:rsidR="00C34124" w:rsidRPr="00E1600C" w:rsidRDefault="00AA44E6" w:rsidP="00E1600C">
      <w:pPr>
        <w:ind w:left="2160"/>
        <w:jc w:val="both"/>
      </w:pPr>
      <w:r>
        <w:rPr>
          <w:noProof/>
        </w:rPr>
        <w:drawing>
          <wp:inline distT="0" distB="0" distL="0" distR="0" wp14:anchorId="371D4667" wp14:editId="25074DA3">
            <wp:extent cx="5057775" cy="2876550"/>
            <wp:effectExtent l="0" t="0" r="0" b="0"/>
            <wp:docPr id="38" name="Picture 7" descr="Machine generated alternative text:&#10;Eile Edit View Navigate &#10;HelloWorld ) app.py &#10;app.py &#10;Code &#10;Refactor &#10;Run &#10;Tools &#10;vcs &#10;Window &#10;Help &#10;HelloWorld [...\HelloWorld] - ...\app.py &#10;x &#10;is hot &#10;True &#10;5 &#10;if is hot: &#10;app &#10;a hot day&quot;) &#10;your day&quot; &#10;C:\Users\j1g20\PycharmProjects\He110Wor1d\venv\Scripts\python.exe C:/Users/j1g20/PycharmProjects/He110Wor1d/app.py &#10;4: Run &#10;It's a hot day &#10;Enjoy your day &#10;Process finished with &#10;6: TODO Terminal &#10;exit code 0 &#10;Python Console &#10;C] PyCharm 2019.3.2 available: // Update... (10 minutes ago) &#10;5:2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generated alternative text:&#10;Eile Edit View Navigate &#10;HelloWorld ) app.py &#10;app.py &#10;Code &#10;Refactor &#10;Run &#10;Tools &#10;vcs &#10;Window &#10;Help &#10;HelloWorld [...\HelloWorld] - ...\app.py &#10;x &#10;is hot &#10;True &#10;5 &#10;if is hot: &#10;app &#10;a hot day&quot;) &#10;your day&quot; &#10;C:\Users\j1g20\PycharmProjects\He110Wor1d\venv\Scripts\python.exe C:/Users/j1g20/PycharmProjects/He110Wor1d/app.py &#10;4: Run &#10;It's a hot day &#10;Enjoy your day &#10;Process finished with &#10;6: TODO Terminal &#10;exit code 0 &#10;Python Console &#10;C] PyCharm 2019.3.2 available: // Update... (10 minutes ago) &#10;5:24 &#10;CRLF &#10;UTF-8 4 spaces &#10;Event Log &#10;Python 3.7 (HelloWorl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7775" cy="2876550"/>
                    </a:xfrm>
                    <a:prstGeom prst="rect">
                      <a:avLst/>
                    </a:prstGeom>
                    <a:noFill/>
                    <a:ln>
                      <a:noFill/>
                    </a:ln>
                  </pic:spPr>
                </pic:pic>
              </a:graphicData>
            </a:graphic>
          </wp:inline>
        </w:drawing>
      </w:r>
    </w:p>
    <w:p w14:paraId="106D705E" w14:textId="273C3F87" w:rsidR="00C34124" w:rsidRPr="00F910D4" w:rsidRDefault="00C34124" w:rsidP="00E1600C">
      <w:pPr>
        <w:pStyle w:val="NormalWeb"/>
        <w:spacing w:before="0" w:after="0"/>
        <w:ind w:left="2160"/>
      </w:pPr>
      <w:r w:rsidRPr="00F910D4">
        <w:t>If change the is_hot variable to False, then only the second print statement gets</w:t>
      </w:r>
      <w:r w:rsidR="00E1600C">
        <w:t xml:space="preserve"> </w:t>
      </w:r>
      <w:r w:rsidRPr="00F910D4">
        <w:t>executed.</w:t>
      </w:r>
    </w:p>
    <w:p w14:paraId="517C84B6" w14:textId="77777777" w:rsidR="00C34124" w:rsidRPr="00F910D4" w:rsidRDefault="00C34124" w:rsidP="00C34124">
      <w:pPr>
        <w:pStyle w:val="NormalWeb"/>
        <w:spacing w:before="0" w:after="0"/>
        <w:ind w:left="1620"/>
      </w:pPr>
      <w:r w:rsidRPr="00F910D4">
        <w:t> </w:t>
      </w:r>
      <w:r w:rsidRPr="00F910D4">
        <w:tab/>
      </w:r>
    </w:p>
    <w:p w14:paraId="30FC2DA8" w14:textId="593F209C" w:rsidR="00C34124" w:rsidRPr="00F910D4" w:rsidRDefault="00AA44E6" w:rsidP="00C34124">
      <w:pPr>
        <w:pStyle w:val="NormalWeb"/>
        <w:spacing w:before="0" w:after="0"/>
        <w:ind w:left="1620" w:firstLine="540"/>
      </w:pPr>
      <w:r>
        <w:rPr>
          <w:noProof/>
        </w:rPr>
        <w:drawing>
          <wp:inline distT="0" distB="0" distL="0" distR="0" wp14:anchorId="7922BB26" wp14:editId="3F37C2F6">
            <wp:extent cx="5086350" cy="2876550"/>
            <wp:effectExtent l="0" t="0" r="0" b="0"/>
            <wp:docPr id="37" name="Picture 8" descr="Machine generated alternative text:&#10;Eile Edit View Navigate &#10;HelloWorld ) app.py &#10;app.py &#10;Code &#10;Refactor &#10;Run &#10;Tools &#10;vcs &#10;Window &#10;Help &#10;HelloWorld [...\HelloWorld] - ...\app.py &#10;x &#10;1 &#10;14 &#10;4: Run &#10;is hot &#10;Fals &#10;if is hot: &#10;app &#10;a hot day&quot;) &#10;your day&quot;) &#10;C:\Users\j1g20\PycharmProjects\He110Wor1d\venv\Scripts\python.exe C:/Users/j1g20/PycharmProjects/He110Wor1d/app.py &#10;Enjoy your day &#10;Process finished with exit code 0 &#10;6: TODO Terminal &#10;Python Console &#10;PvCharm 2019.3.2 available: // Update... (13 minutes aqo) &#10;1:15 &#10;CRLF &#10;UTE &#10;-8 &#10;4 sp &#10;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Eile Edit View Navigate &#10;HelloWorld ) app.py &#10;app.py &#10;Code &#10;Refactor &#10;Run &#10;Tools &#10;vcs &#10;Window &#10;Help &#10;HelloWorld [...\HelloWorld] - ...\app.py &#10;x &#10;1 &#10;14 &#10;4: Run &#10;is hot &#10;Fals &#10;if is hot: &#10;app &#10;a hot day&quot;) &#10;your day&quot;) &#10;C:\Users\j1g20\PycharmProjects\He110Wor1d\venv\Scripts\python.exe C:/Users/j1g20/PycharmProjects/He110Wor1d/app.py &#10;Enjoy your day &#10;Process finished with exit code 0 &#10;6: TODO Terminal &#10;Python Console &#10;PvCharm 2019.3.2 available: // Update... (13 minutes aqo) &#10;1:15 &#10;CRLF &#10;UTE &#10;-8 &#10;4 sp &#10;aces &#10;Event Log &#10;Python 3.7 (HelloWorl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6350" cy="2876550"/>
                    </a:xfrm>
                    <a:prstGeom prst="rect">
                      <a:avLst/>
                    </a:prstGeom>
                    <a:noFill/>
                    <a:ln>
                      <a:noFill/>
                    </a:ln>
                  </pic:spPr>
                </pic:pic>
              </a:graphicData>
            </a:graphic>
          </wp:inline>
        </w:drawing>
      </w:r>
    </w:p>
    <w:p w14:paraId="55706351" w14:textId="77777777" w:rsidR="00C34124" w:rsidRPr="00F910D4" w:rsidRDefault="00C34124" w:rsidP="00C34124">
      <w:pPr>
        <w:pStyle w:val="NormalWeb"/>
        <w:spacing w:before="0" w:after="0"/>
        <w:ind w:left="1620"/>
      </w:pPr>
      <w:r w:rsidRPr="00F910D4">
        <w:t> </w:t>
      </w:r>
    </w:p>
    <w:p w14:paraId="277FFBD9" w14:textId="77777777" w:rsidR="00E1600C" w:rsidRDefault="00E1600C" w:rsidP="00C34124">
      <w:pPr>
        <w:pStyle w:val="NormalWeb"/>
        <w:spacing w:before="0" w:after="0"/>
        <w:ind w:left="2160"/>
        <w:jc w:val="both"/>
      </w:pPr>
    </w:p>
    <w:p w14:paraId="7698483F" w14:textId="77777777" w:rsidR="00E1600C" w:rsidRDefault="00E1600C" w:rsidP="00C34124">
      <w:pPr>
        <w:pStyle w:val="NormalWeb"/>
        <w:spacing w:before="0" w:after="0"/>
        <w:ind w:left="2160"/>
        <w:jc w:val="both"/>
      </w:pPr>
    </w:p>
    <w:p w14:paraId="539EF9BC" w14:textId="73ED6DC0" w:rsidR="00C34124" w:rsidRPr="00F910D4" w:rsidRDefault="00C34124" w:rsidP="00C34124">
      <w:pPr>
        <w:pStyle w:val="NormalWeb"/>
        <w:spacing w:before="0" w:after="0"/>
        <w:ind w:left="2160"/>
        <w:jc w:val="both"/>
      </w:pPr>
      <w:r w:rsidRPr="00F910D4">
        <w:t>Adding another print statement to the if-condition block shows that all statements within that block will be executed if is_hot is True:</w:t>
      </w:r>
    </w:p>
    <w:p w14:paraId="14DF7CF0" w14:textId="77777777" w:rsidR="00C34124" w:rsidRPr="00F910D4" w:rsidRDefault="00C34124" w:rsidP="00C34124">
      <w:pPr>
        <w:pStyle w:val="NormalWeb"/>
        <w:spacing w:before="0" w:after="0"/>
        <w:ind w:left="1620"/>
      </w:pPr>
      <w:r w:rsidRPr="00F910D4">
        <w:t> </w:t>
      </w:r>
    </w:p>
    <w:p w14:paraId="5CC8BC48" w14:textId="5B3450F2" w:rsidR="00C34124" w:rsidRPr="00F910D4" w:rsidRDefault="00AA44E6" w:rsidP="00C34124">
      <w:pPr>
        <w:pStyle w:val="NormalWeb"/>
        <w:spacing w:before="0" w:after="0"/>
        <w:ind w:left="1620"/>
      </w:pPr>
      <w:r>
        <w:rPr>
          <w:noProof/>
        </w:rPr>
        <w:drawing>
          <wp:inline distT="0" distB="0" distL="0" distR="0" wp14:anchorId="4472A9EC" wp14:editId="0340777B">
            <wp:extent cx="5343525" cy="3076575"/>
            <wp:effectExtent l="0" t="0" r="0" b="0"/>
            <wp:docPr id="36" name="Picture 9" descr="Machine generated alternative text:&#10;Eile Edit View Navigate &#10;HelloWorld ) app.py &#10;app.py &#10;Code &#10;Refactor &#10;Run &#10;Tools &#10;vcs &#10;Window &#10;Help &#10;HelloWorld [...\HelloWorld] - ...\app.py &#10;x &#10;app &#10;1 &#10;2 &#10;6 &#10;Run: &#10;is hot = True &#10;-if is hot: &#10;a hot day&quot;) &#10;plenty of water&quot;) &#10;your day&quot;) &#10;app &#10;C:\Users\j1g20\PycharmProjects\He110Wor1d\venv\Scripts\python.exe C:/Users/j1g20/PycharmProjects/He110Wor1d/app.py &#10;4: Run &#10;It's a hot day &#10;Drink plenty of water &#10;Enjoy your day &#10;Process finished with &#10;6: TODO Terminal &#10;exit code 0 &#10;Python Console &#10;C] &#10;PyCharm 2019.3.2 available: // Update... (14 minutes ago) &#10;1:1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Eile Edit View Navigate &#10;HelloWorld ) app.py &#10;app.py &#10;Code &#10;Refactor &#10;Run &#10;Tools &#10;vcs &#10;Window &#10;Help &#10;HelloWorld [...\HelloWorld] - ...\app.py &#10;x &#10;app &#10;1 &#10;2 &#10;6 &#10;Run: &#10;is hot = True &#10;-if is hot: &#10;a hot day&quot;) &#10;plenty of water&quot;) &#10;your day&quot;) &#10;app &#10;C:\Users\j1g20\PycharmProjects\He110Wor1d\venv\Scripts\python.exe C:/Users/j1g20/PycharmProjects/He110Wor1d/app.py &#10;4: Run &#10;It's a hot day &#10;Drink plenty of water &#10;Enjoy your day &#10;Process finished with &#10;6: TODO Terminal &#10;exit code 0 &#10;Python Console &#10;C] &#10;PyCharm 2019.3.2 available: // Update... (14 minutes ago) &#10;1:14 &#10;CRLF &#10;UTF-8 4 spaces &#10;Event Log &#10;Python 3.7 (HelloWorld)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3525" cy="3076575"/>
                    </a:xfrm>
                    <a:prstGeom prst="rect">
                      <a:avLst/>
                    </a:prstGeom>
                    <a:noFill/>
                    <a:ln>
                      <a:noFill/>
                    </a:ln>
                  </pic:spPr>
                </pic:pic>
              </a:graphicData>
            </a:graphic>
          </wp:inline>
        </w:drawing>
      </w:r>
    </w:p>
    <w:p w14:paraId="1BEBFFBC" w14:textId="77777777" w:rsidR="00C34124" w:rsidRPr="00F910D4" w:rsidRDefault="00C34124" w:rsidP="00C34124">
      <w:pPr>
        <w:jc w:val="both"/>
        <w:rPr>
          <w:color w:val="000000"/>
        </w:rPr>
      </w:pPr>
    </w:p>
    <w:p w14:paraId="72471C20" w14:textId="06DC4486" w:rsidR="00C34124" w:rsidRDefault="00C34124" w:rsidP="00E1600C">
      <w:pPr>
        <w:numPr>
          <w:ilvl w:val="2"/>
          <w:numId w:val="23"/>
        </w:numPr>
        <w:spacing w:before="0" w:after="0" w:line="240" w:lineRule="auto"/>
        <w:ind w:left="1620"/>
        <w:jc w:val="both"/>
        <w:rPr>
          <w:color w:val="000000"/>
        </w:rPr>
      </w:pPr>
      <w:r w:rsidRPr="00F910D4">
        <w:t xml:space="preserve">Using If-Else: expanding the example above, adding an else statement will cause another indentation. All the statements that are within the indentation following the else are part of the else-block and will be executed when is_hot is False. </w:t>
      </w:r>
    </w:p>
    <w:p w14:paraId="4B3D6F7E" w14:textId="77777777" w:rsidR="00E1600C" w:rsidRPr="00E1600C" w:rsidRDefault="00E1600C" w:rsidP="00E1600C">
      <w:pPr>
        <w:spacing w:before="0" w:after="0" w:line="240" w:lineRule="auto"/>
        <w:ind w:left="1620"/>
        <w:jc w:val="both"/>
        <w:rPr>
          <w:color w:val="000000"/>
        </w:rPr>
      </w:pPr>
    </w:p>
    <w:p w14:paraId="2D0EEE2A" w14:textId="77777777" w:rsidR="00C34124" w:rsidRPr="00F910D4" w:rsidRDefault="00C34124" w:rsidP="00C34124">
      <w:pPr>
        <w:pStyle w:val="NormalWeb"/>
        <w:spacing w:before="0" w:after="0"/>
        <w:ind w:left="2160"/>
      </w:pPr>
      <w:r w:rsidRPr="00F910D4">
        <w:t>In the below sample, is_hot is set to True and so you won't see any of the print statements relating to a cold day.</w:t>
      </w:r>
    </w:p>
    <w:p w14:paraId="30D38286" w14:textId="16A80E21" w:rsidR="00C34124" w:rsidRDefault="00C34124" w:rsidP="00C34124">
      <w:pPr>
        <w:pStyle w:val="NormalWeb"/>
        <w:spacing w:before="0" w:after="0"/>
        <w:ind w:left="1620"/>
      </w:pPr>
      <w:r w:rsidRPr="00F910D4">
        <w:t> </w:t>
      </w:r>
    </w:p>
    <w:p w14:paraId="4832D83C" w14:textId="619E643D" w:rsidR="002502F0" w:rsidRDefault="002502F0" w:rsidP="00C34124">
      <w:pPr>
        <w:pStyle w:val="NormalWeb"/>
        <w:spacing w:before="0" w:after="0"/>
        <w:ind w:left="1620"/>
      </w:pPr>
    </w:p>
    <w:p w14:paraId="14786E53" w14:textId="6B2D2AC9" w:rsidR="002502F0" w:rsidRDefault="002502F0" w:rsidP="00C34124">
      <w:pPr>
        <w:pStyle w:val="NormalWeb"/>
        <w:spacing w:before="0" w:after="0"/>
        <w:ind w:left="1620"/>
      </w:pPr>
    </w:p>
    <w:p w14:paraId="3ECF498B" w14:textId="31454252" w:rsidR="002502F0" w:rsidRDefault="002502F0" w:rsidP="00C34124">
      <w:pPr>
        <w:pStyle w:val="NormalWeb"/>
        <w:spacing w:before="0" w:after="0"/>
        <w:ind w:left="1620"/>
      </w:pPr>
    </w:p>
    <w:p w14:paraId="490E220C" w14:textId="3E3D1388" w:rsidR="002502F0" w:rsidRDefault="002502F0" w:rsidP="00C34124">
      <w:pPr>
        <w:pStyle w:val="NormalWeb"/>
        <w:spacing w:before="0" w:after="0"/>
        <w:ind w:left="1620"/>
      </w:pPr>
    </w:p>
    <w:p w14:paraId="482314D5" w14:textId="04E313B6" w:rsidR="002502F0" w:rsidRDefault="002502F0" w:rsidP="00C34124">
      <w:pPr>
        <w:pStyle w:val="NormalWeb"/>
        <w:spacing w:before="0" w:after="0"/>
        <w:ind w:left="1620"/>
      </w:pPr>
    </w:p>
    <w:p w14:paraId="1677E8EA" w14:textId="112F0A8A" w:rsidR="002502F0" w:rsidRDefault="002502F0" w:rsidP="00C34124">
      <w:pPr>
        <w:pStyle w:val="NormalWeb"/>
        <w:spacing w:before="0" w:after="0"/>
        <w:ind w:left="1620"/>
      </w:pPr>
    </w:p>
    <w:p w14:paraId="54B40615" w14:textId="195A2514" w:rsidR="002502F0" w:rsidRDefault="002502F0" w:rsidP="00C34124">
      <w:pPr>
        <w:pStyle w:val="NormalWeb"/>
        <w:spacing w:before="0" w:after="0"/>
        <w:ind w:left="1620"/>
      </w:pPr>
    </w:p>
    <w:p w14:paraId="324D34C0" w14:textId="56ED8456" w:rsidR="002502F0" w:rsidRDefault="002502F0" w:rsidP="00C34124">
      <w:pPr>
        <w:pStyle w:val="NormalWeb"/>
        <w:spacing w:before="0" w:after="0"/>
        <w:ind w:left="1620"/>
      </w:pPr>
    </w:p>
    <w:p w14:paraId="70FAC83B" w14:textId="77777777" w:rsidR="002502F0" w:rsidRPr="00F910D4" w:rsidRDefault="002502F0" w:rsidP="00C34124">
      <w:pPr>
        <w:pStyle w:val="NormalWeb"/>
        <w:spacing w:before="0" w:after="0"/>
        <w:ind w:left="1620"/>
      </w:pPr>
    </w:p>
    <w:p w14:paraId="3D430A2C" w14:textId="05EC2096" w:rsidR="00C34124" w:rsidRPr="00F910D4" w:rsidRDefault="00C34124" w:rsidP="00C34124">
      <w:pPr>
        <w:pStyle w:val="NormalWeb"/>
        <w:spacing w:before="0" w:after="0"/>
        <w:ind w:left="1620" w:firstLine="360"/>
      </w:pPr>
      <w:r>
        <w:rPr>
          <w:noProof/>
        </w:rPr>
        <w:drawing>
          <wp:inline distT="0" distB="0" distL="0" distR="0" wp14:anchorId="7DEDAC28" wp14:editId="0F608C1E">
            <wp:extent cx="4105275" cy="3162300"/>
            <wp:effectExtent l="0" t="0" r="9525"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5275" cy="3162300"/>
                    </a:xfrm>
                    <a:prstGeom prst="rect">
                      <a:avLst/>
                    </a:prstGeom>
                    <a:noFill/>
                    <a:ln>
                      <a:noFill/>
                    </a:ln>
                  </pic:spPr>
                </pic:pic>
              </a:graphicData>
            </a:graphic>
          </wp:inline>
        </w:drawing>
      </w:r>
    </w:p>
    <w:p w14:paraId="420EE7A7" w14:textId="50D9C789" w:rsidR="002502F0" w:rsidRPr="00F910D4" w:rsidRDefault="00C34124" w:rsidP="002502F0">
      <w:pPr>
        <w:pStyle w:val="NormalWeb"/>
        <w:spacing w:before="0" w:after="0"/>
        <w:ind w:left="2160"/>
      </w:pPr>
      <w:r w:rsidRPr="00F910D4">
        <w:t> </w:t>
      </w:r>
    </w:p>
    <w:p w14:paraId="634F0894" w14:textId="77777777" w:rsidR="00C34124" w:rsidRPr="00F910D4" w:rsidRDefault="00C34124" w:rsidP="00C34124">
      <w:pPr>
        <w:pStyle w:val="NormalWeb"/>
        <w:spacing w:before="0" w:after="0"/>
        <w:ind w:left="1980"/>
        <w:jc w:val="both"/>
      </w:pPr>
      <w:r w:rsidRPr="00F910D4">
        <w:t xml:space="preserve">In the below sample, is_hot is set to </w:t>
      </w:r>
      <w:r>
        <w:t>False</w:t>
      </w:r>
      <w:r w:rsidRPr="00F910D4">
        <w:t xml:space="preserve"> and so you won't see any print statements relating to a hot day.</w:t>
      </w:r>
      <w:r>
        <w:t xml:space="preserve"> Instead, you will see print statements relating to a cold day.</w:t>
      </w:r>
    </w:p>
    <w:p w14:paraId="6A090C13" w14:textId="4DC8B2C1" w:rsidR="00C34124" w:rsidRDefault="00C34124" w:rsidP="00C34124">
      <w:pPr>
        <w:pStyle w:val="NormalWeb"/>
        <w:spacing w:before="0" w:after="0"/>
        <w:ind w:left="2160"/>
      </w:pPr>
      <w:r w:rsidRPr="00F910D4">
        <w:t> </w:t>
      </w:r>
    </w:p>
    <w:p w14:paraId="277E63BE" w14:textId="36C52A65" w:rsidR="002502F0" w:rsidRDefault="002502F0" w:rsidP="00C34124">
      <w:pPr>
        <w:pStyle w:val="NormalWeb"/>
        <w:spacing w:before="0" w:after="0"/>
        <w:ind w:left="2160"/>
      </w:pPr>
    </w:p>
    <w:p w14:paraId="44F82B46" w14:textId="7FA0FA50" w:rsidR="002502F0" w:rsidRDefault="002502F0" w:rsidP="00C34124">
      <w:pPr>
        <w:pStyle w:val="NormalWeb"/>
        <w:spacing w:before="0" w:after="0"/>
        <w:ind w:left="2160"/>
      </w:pPr>
    </w:p>
    <w:p w14:paraId="5DAFBFC1" w14:textId="3A5C3025" w:rsidR="002502F0" w:rsidRDefault="002502F0" w:rsidP="00C34124">
      <w:pPr>
        <w:pStyle w:val="NormalWeb"/>
        <w:spacing w:before="0" w:after="0"/>
        <w:ind w:left="2160"/>
      </w:pPr>
    </w:p>
    <w:p w14:paraId="7DAFDDE5" w14:textId="5EE08DF4" w:rsidR="002502F0" w:rsidRDefault="002502F0" w:rsidP="00C34124">
      <w:pPr>
        <w:pStyle w:val="NormalWeb"/>
        <w:spacing w:before="0" w:after="0"/>
        <w:ind w:left="2160"/>
      </w:pPr>
    </w:p>
    <w:p w14:paraId="67B2BBE7" w14:textId="4EDF8D32" w:rsidR="002502F0" w:rsidRDefault="002502F0" w:rsidP="00C34124">
      <w:pPr>
        <w:pStyle w:val="NormalWeb"/>
        <w:spacing w:before="0" w:after="0"/>
        <w:ind w:left="2160"/>
      </w:pPr>
    </w:p>
    <w:p w14:paraId="71388FCD" w14:textId="21F1A71B" w:rsidR="002502F0" w:rsidRDefault="002502F0" w:rsidP="00C34124">
      <w:pPr>
        <w:pStyle w:val="NormalWeb"/>
        <w:spacing w:before="0" w:after="0"/>
        <w:ind w:left="2160"/>
      </w:pPr>
    </w:p>
    <w:p w14:paraId="4EA4858F" w14:textId="18A4951F" w:rsidR="002502F0" w:rsidRDefault="002502F0" w:rsidP="00C34124">
      <w:pPr>
        <w:pStyle w:val="NormalWeb"/>
        <w:spacing w:before="0" w:after="0"/>
        <w:ind w:left="2160"/>
      </w:pPr>
    </w:p>
    <w:p w14:paraId="7CF97563" w14:textId="091960D6" w:rsidR="002502F0" w:rsidRDefault="002502F0" w:rsidP="00C34124">
      <w:pPr>
        <w:pStyle w:val="NormalWeb"/>
        <w:spacing w:before="0" w:after="0"/>
        <w:ind w:left="2160"/>
      </w:pPr>
    </w:p>
    <w:p w14:paraId="2DA4AD9D" w14:textId="21A51889" w:rsidR="002502F0" w:rsidRDefault="002502F0" w:rsidP="00C34124">
      <w:pPr>
        <w:pStyle w:val="NormalWeb"/>
        <w:spacing w:before="0" w:after="0"/>
        <w:ind w:left="2160"/>
      </w:pPr>
    </w:p>
    <w:p w14:paraId="55AAF199" w14:textId="1A034C68" w:rsidR="002502F0" w:rsidRDefault="002502F0" w:rsidP="00C34124">
      <w:pPr>
        <w:pStyle w:val="NormalWeb"/>
        <w:spacing w:before="0" w:after="0"/>
        <w:ind w:left="2160"/>
      </w:pPr>
    </w:p>
    <w:p w14:paraId="0B96F2BF" w14:textId="38EB4F5F" w:rsidR="002502F0" w:rsidRDefault="002502F0" w:rsidP="00C34124">
      <w:pPr>
        <w:pStyle w:val="NormalWeb"/>
        <w:spacing w:before="0" w:after="0"/>
        <w:ind w:left="2160"/>
      </w:pPr>
    </w:p>
    <w:p w14:paraId="3650BC04" w14:textId="5249AA63" w:rsidR="002502F0" w:rsidRDefault="002502F0" w:rsidP="00C34124">
      <w:pPr>
        <w:pStyle w:val="NormalWeb"/>
        <w:spacing w:before="0" w:after="0"/>
        <w:ind w:left="2160"/>
      </w:pPr>
    </w:p>
    <w:p w14:paraId="6F1A75FF" w14:textId="652DB643" w:rsidR="002502F0" w:rsidRDefault="002502F0" w:rsidP="00C34124">
      <w:pPr>
        <w:pStyle w:val="NormalWeb"/>
        <w:spacing w:before="0" w:after="0"/>
        <w:ind w:left="2160"/>
      </w:pPr>
    </w:p>
    <w:p w14:paraId="25B627A5" w14:textId="77777777" w:rsidR="002502F0" w:rsidRPr="00F910D4" w:rsidRDefault="002502F0" w:rsidP="00C34124">
      <w:pPr>
        <w:pStyle w:val="NormalWeb"/>
        <w:spacing w:before="0" w:after="0"/>
        <w:ind w:left="2160"/>
      </w:pPr>
    </w:p>
    <w:p w14:paraId="78212DD5" w14:textId="29DD1129" w:rsidR="00C34124" w:rsidRPr="00F910D4" w:rsidRDefault="00C34124" w:rsidP="00C34124">
      <w:pPr>
        <w:pStyle w:val="NormalWeb"/>
        <w:spacing w:before="0" w:after="0"/>
        <w:ind w:left="1620" w:firstLine="360"/>
      </w:pPr>
      <w:r>
        <w:rPr>
          <w:noProof/>
        </w:rPr>
        <w:drawing>
          <wp:inline distT="0" distB="0" distL="0" distR="0" wp14:anchorId="21F26A2D" wp14:editId="62D1E8CE">
            <wp:extent cx="4410075" cy="3409950"/>
            <wp:effectExtent l="0" t="0" r="9525"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0075" cy="3409950"/>
                    </a:xfrm>
                    <a:prstGeom prst="rect">
                      <a:avLst/>
                    </a:prstGeom>
                    <a:noFill/>
                    <a:ln>
                      <a:noFill/>
                    </a:ln>
                  </pic:spPr>
                </pic:pic>
              </a:graphicData>
            </a:graphic>
          </wp:inline>
        </w:drawing>
      </w:r>
    </w:p>
    <w:p w14:paraId="39310A53" w14:textId="77777777" w:rsidR="002502F0" w:rsidRDefault="002502F0" w:rsidP="00C34124">
      <w:pPr>
        <w:pStyle w:val="NormalWeb"/>
        <w:spacing w:before="0" w:after="0"/>
        <w:ind w:left="1980"/>
        <w:jc w:val="both"/>
      </w:pPr>
    </w:p>
    <w:p w14:paraId="09930EC2" w14:textId="581BAFB8" w:rsidR="00C34124" w:rsidRPr="00F910D4" w:rsidRDefault="00C34124" w:rsidP="00C34124">
      <w:pPr>
        <w:pStyle w:val="NormalWeb"/>
        <w:spacing w:before="0" w:after="0"/>
        <w:ind w:left="1980"/>
        <w:jc w:val="both"/>
      </w:pPr>
      <w:r w:rsidRPr="00F910D4">
        <w:t>Th</w:t>
      </w:r>
      <w:r>
        <w:t>ere is a problem with the logic in the above sample. I</w:t>
      </w:r>
      <w:r w:rsidRPr="00F910D4">
        <w:t>f it is not a hot day it doesn’t mean it is a cold day either</w:t>
      </w:r>
      <w:r>
        <w:t>.</w:t>
      </w:r>
      <w:r w:rsidRPr="00F910D4">
        <w:t xml:space="preserve"> </w:t>
      </w:r>
      <w:r>
        <w:t>I</w:t>
      </w:r>
      <w:r w:rsidRPr="00F910D4">
        <w:t xml:space="preserve">t can </w:t>
      </w:r>
      <w:r>
        <w:t xml:space="preserve">also </w:t>
      </w:r>
      <w:r w:rsidRPr="00F910D4">
        <w:t>be a pleasant day. The logic should be if hot, print hot day messages, else if cold, print cold day messages, otherwise it is a pleasant day. To fix this logical error, add the following:</w:t>
      </w:r>
    </w:p>
    <w:p w14:paraId="69A9D954" w14:textId="77777777" w:rsidR="00C34124" w:rsidRPr="00F910D4" w:rsidRDefault="00C34124" w:rsidP="00C34124">
      <w:pPr>
        <w:pStyle w:val="NormalWeb"/>
        <w:spacing w:before="0" w:after="0"/>
        <w:ind w:left="1620"/>
        <w:jc w:val="both"/>
      </w:pPr>
      <w:r w:rsidRPr="00F910D4">
        <w:t> </w:t>
      </w:r>
    </w:p>
    <w:p w14:paraId="340355D7" w14:textId="77777777" w:rsidR="00C34124" w:rsidRPr="00F910D4" w:rsidRDefault="00C34124" w:rsidP="00C34124">
      <w:pPr>
        <w:pStyle w:val="NormalWeb"/>
        <w:numPr>
          <w:ilvl w:val="0"/>
          <w:numId w:val="25"/>
        </w:numPr>
        <w:spacing w:before="0" w:after="0" w:line="240" w:lineRule="auto"/>
        <w:jc w:val="both"/>
      </w:pPr>
      <w:r w:rsidRPr="00F910D4">
        <w:t xml:space="preserve">add another Boolean </w:t>
      </w:r>
      <w:proofErr w:type="spellStart"/>
      <w:r w:rsidRPr="00F910D4">
        <w:t>is_cold</w:t>
      </w:r>
      <w:proofErr w:type="spellEnd"/>
      <w:r w:rsidRPr="00F910D4">
        <w:t xml:space="preserve"> and set to True (currently, is_hot = False),</w:t>
      </w:r>
    </w:p>
    <w:p w14:paraId="7F00E946" w14:textId="77777777" w:rsidR="00C34124" w:rsidRPr="00F910D4" w:rsidRDefault="00C34124" w:rsidP="00C34124">
      <w:pPr>
        <w:pStyle w:val="NormalWeb"/>
        <w:numPr>
          <w:ilvl w:val="0"/>
          <w:numId w:val="25"/>
        </w:numPr>
        <w:spacing w:before="0" w:after="0" w:line="240" w:lineRule="auto"/>
        <w:jc w:val="both"/>
      </w:pPr>
      <w:r w:rsidRPr="00F910D4">
        <w:t xml:space="preserve">add a second condition following the if is_hot condition, and use </w:t>
      </w:r>
      <w:proofErr w:type="spellStart"/>
      <w:r w:rsidRPr="00F910D4">
        <w:t>elif</w:t>
      </w:r>
      <w:proofErr w:type="spellEnd"/>
      <w:r w:rsidRPr="00F910D4">
        <w:t xml:space="preserve"> (e.g., "else if") to do this:</w:t>
      </w:r>
    </w:p>
    <w:p w14:paraId="61023044" w14:textId="2965DBE2" w:rsidR="00C34124" w:rsidRDefault="00C34124" w:rsidP="00C34124">
      <w:pPr>
        <w:pStyle w:val="NormalWeb"/>
        <w:spacing w:before="0" w:after="0"/>
        <w:ind w:left="2340"/>
        <w:jc w:val="both"/>
      </w:pPr>
    </w:p>
    <w:p w14:paraId="43B13CC0" w14:textId="01746ED1" w:rsidR="002502F0" w:rsidRDefault="002502F0" w:rsidP="00C34124">
      <w:pPr>
        <w:pStyle w:val="NormalWeb"/>
        <w:spacing w:before="0" w:after="0"/>
        <w:ind w:left="2340"/>
        <w:jc w:val="both"/>
      </w:pPr>
    </w:p>
    <w:p w14:paraId="6ACBEBF7" w14:textId="2C284ABC" w:rsidR="002502F0" w:rsidRDefault="002502F0" w:rsidP="00C34124">
      <w:pPr>
        <w:pStyle w:val="NormalWeb"/>
        <w:spacing w:before="0" w:after="0"/>
        <w:ind w:left="2340"/>
        <w:jc w:val="both"/>
      </w:pPr>
    </w:p>
    <w:p w14:paraId="20C7D1CF" w14:textId="2CC8BEED" w:rsidR="002502F0" w:rsidRDefault="002502F0" w:rsidP="00C34124">
      <w:pPr>
        <w:pStyle w:val="NormalWeb"/>
        <w:spacing w:before="0" w:after="0"/>
        <w:ind w:left="2340"/>
        <w:jc w:val="both"/>
      </w:pPr>
    </w:p>
    <w:p w14:paraId="2C5163F0" w14:textId="4973BFDC" w:rsidR="002502F0" w:rsidRDefault="002502F0" w:rsidP="00C34124">
      <w:pPr>
        <w:pStyle w:val="NormalWeb"/>
        <w:spacing w:before="0" w:after="0"/>
        <w:ind w:left="2340"/>
        <w:jc w:val="both"/>
      </w:pPr>
    </w:p>
    <w:p w14:paraId="7894344F" w14:textId="68A7AF49" w:rsidR="002502F0" w:rsidRDefault="002502F0" w:rsidP="00C34124">
      <w:pPr>
        <w:pStyle w:val="NormalWeb"/>
        <w:spacing w:before="0" w:after="0"/>
        <w:ind w:left="2340"/>
        <w:jc w:val="both"/>
      </w:pPr>
    </w:p>
    <w:p w14:paraId="03FC75A4" w14:textId="0739BA32" w:rsidR="002502F0" w:rsidRDefault="002502F0" w:rsidP="00C34124">
      <w:pPr>
        <w:pStyle w:val="NormalWeb"/>
        <w:spacing w:before="0" w:after="0"/>
        <w:ind w:left="2340"/>
        <w:jc w:val="both"/>
      </w:pPr>
    </w:p>
    <w:p w14:paraId="4CA8CAAF" w14:textId="02747019" w:rsidR="002502F0" w:rsidRDefault="002502F0" w:rsidP="00C34124">
      <w:pPr>
        <w:pStyle w:val="NormalWeb"/>
        <w:spacing w:before="0" w:after="0"/>
        <w:ind w:left="2340"/>
        <w:jc w:val="both"/>
      </w:pPr>
    </w:p>
    <w:p w14:paraId="47FD1E5D" w14:textId="5482A0DD" w:rsidR="002502F0" w:rsidRDefault="002502F0" w:rsidP="00C34124">
      <w:pPr>
        <w:pStyle w:val="NormalWeb"/>
        <w:spacing w:before="0" w:after="0"/>
        <w:ind w:left="2340"/>
        <w:jc w:val="both"/>
      </w:pPr>
    </w:p>
    <w:p w14:paraId="32622F47" w14:textId="77777777" w:rsidR="002502F0" w:rsidRPr="00F910D4" w:rsidRDefault="002502F0" w:rsidP="00C34124">
      <w:pPr>
        <w:pStyle w:val="NormalWeb"/>
        <w:spacing w:before="0" w:after="0"/>
        <w:ind w:left="2340"/>
        <w:jc w:val="both"/>
      </w:pPr>
    </w:p>
    <w:p w14:paraId="2C029B10" w14:textId="1706991D" w:rsidR="00C34124" w:rsidRPr="00F910D4" w:rsidRDefault="00C34124" w:rsidP="00C34124">
      <w:pPr>
        <w:pStyle w:val="NormalWeb"/>
        <w:spacing w:before="0" w:after="0"/>
        <w:ind w:left="1440" w:firstLine="540"/>
        <w:jc w:val="both"/>
      </w:pPr>
      <w:r>
        <w:rPr>
          <w:noProof/>
        </w:rPr>
        <w:drawing>
          <wp:inline distT="0" distB="0" distL="0" distR="0" wp14:anchorId="6BE00CB2" wp14:editId="3E928BB6">
            <wp:extent cx="4695825" cy="3619500"/>
            <wp:effectExtent l="0" t="0" r="9525"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5825" cy="3619500"/>
                    </a:xfrm>
                    <a:prstGeom prst="rect">
                      <a:avLst/>
                    </a:prstGeom>
                    <a:noFill/>
                    <a:ln>
                      <a:noFill/>
                    </a:ln>
                  </pic:spPr>
                </pic:pic>
              </a:graphicData>
            </a:graphic>
          </wp:inline>
        </w:drawing>
      </w:r>
    </w:p>
    <w:p w14:paraId="7B03800A" w14:textId="77777777" w:rsidR="00C34124" w:rsidRPr="00F910D4" w:rsidRDefault="00C34124" w:rsidP="00C34124">
      <w:pPr>
        <w:pStyle w:val="NormalWeb"/>
        <w:spacing w:before="0" w:after="0"/>
        <w:ind w:left="2340"/>
        <w:jc w:val="both"/>
      </w:pPr>
    </w:p>
    <w:p w14:paraId="5053E78F" w14:textId="77777777" w:rsidR="00C34124" w:rsidRPr="00F910D4" w:rsidRDefault="00C34124" w:rsidP="00C34124">
      <w:pPr>
        <w:pStyle w:val="NormalWeb"/>
        <w:spacing w:before="0" w:after="0"/>
        <w:ind w:left="2160"/>
        <w:jc w:val="both"/>
      </w:pPr>
      <w:r w:rsidRPr="00F910D4">
        <w:t xml:space="preserve">If both </w:t>
      </w:r>
      <w:proofErr w:type="spellStart"/>
      <w:r w:rsidRPr="00F910D4">
        <w:t>is_hot</w:t>
      </w:r>
      <w:proofErr w:type="spellEnd"/>
      <w:r w:rsidRPr="00F910D4">
        <w:t xml:space="preserve"> and </w:t>
      </w:r>
      <w:proofErr w:type="spellStart"/>
      <w:r w:rsidRPr="00F910D4">
        <w:t>is_cold</w:t>
      </w:r>
      <w:proofErr w:type="spellEnd"/>
      <w:r w:rsidRPr="00F910D4">
        <w:t xml:space="preserve"> is</w:t>
      </w:r>
      <w:r>
        <w:t xml:space="preserve"> both</w:t>
      </w:r>
      <w:r w:rsidRPr="00F910D4">
        <w:t xml:space="preserve"> False, then can print a different message. The execution works as follows: it executes and evaluates the is_hot if statement, and because is_hot is false, the print statements in this if-condition block are ignored.  It then executes and evaluates the </w:t>
      </w:r>
      <w:proofErr w:type="spellStart"/>
      <w:r w:rsidRPr="00F910D4">
        <w:t>is_cold</w:t>
      </w:r>
      <w:proofErr w:type="spellEnd"/>
      <w:r w:rsidRPr="00F910D4">
        <w:t xml:space="preserve"> if statement (</w:t>
      </w:r>
      <w:proofErr w:type="spellStart"/>
      <w:r w:rsidRPr="00F910D4">
        <w:t>elif</w:t>
      </w:r>
      <w:proofErr w:type="spellEnd"/>
      <w:r w:rsidRPr="00F910D4">
        <w:t xml:space="preserve">), and because </w:t>
      </w:r>
      <w:proofErr w:type="spellStart"/>
      <w:r w:rsidRPr="00F910D4">
        <w:t>is_cold</w:t>
      </w:r>
      <w:proofErr w:type="spellEnd"/>
      <w:r w:rsidRPr="00F910D4">
        <w:t xml:space="preserve"> is false, the print statements in this </w:t>
      </w:r>
      <w:proofErr w:type="spellStart"/>
      <w:r w:rsidRPr="00F910D4">
        <w:t>elif</w:t>
      </w:r>
      <w:proofErr w:type="spellEnd"/>
      <w:r w:rsidRPr="00F910D4">
        <w:t xml:space="preserve">-condition block are ignored. It then executes the else statement and prints the statements in the else block because the other two conditions were false. Finally, it executes any statements after these condition blocks </w:t>
      </w:r>
      <w:r>
        <w:t>that</w:t>
      </w:r>
      <w:r w:rsidRPr="00F910D4">
        <w:t xml:space="preserve"> are not part of any of those condition blocks (e.g., the very last print statement).  Note, if one of the other conditions are true (e.g., "if </w:t>
      </w:r>
      <w:proofErr w:type="spellStart"/>
      <w:r w:rsidRPr="00F910D4">
        <w:t>is_hot</w:t>
      </w:r>
      <w:proofErr w:type="spellEnd"/>
      <w:r w:rsidRPr="00F910D4">
        <w:t>" or "</w:t>
      </w:r>
      <w:proofErr w:type="spellStart"/>
      <w:r w:rsidRPr="00F910D4">
        <w:t>elif</w:t>
      </w:r>
      <w:proofErr w:type="spellEnd"/>
      <w:r w:rsidRPr="00F910D4">
        <w:t xml:space="preserve"> </w:t>
      </w:r>
      <w:proofErr w:type="spellStart"/>
      <w:r w:rsidRPr="00F910D4">
        <w:t>is_cold</w:t>
      </w:r>
      <w:proofErr w:type="spellEnd"/>
      <w:r w:rsidRPr="00F910D4">
        <w:t>") then the else block gets ignored.</w:t>
      </w:r>
    </w:p>
    <w:p w14:paraId="3DE73064" w14:textId="7BBC8D55" w:rsidR="00C34124" w:rsidRDefault="00C34124" w:rsidP="00C34124">
      <w:pPr>
        <w:pStyle w:val="NormalWeb"/>
        <w:spacing w:before="0" w:after="0"/>
        <w:ind w:left="2160"/>
        <w:jc w:val="both"/>
      </w:pPr>
    </w:p>
    <w:p w14:paraId="0B86EE38" w14:textId="526D8307" w:rsidR="002502F0" w:rsidRDefault="002502F0" w:rsidP="00C34124">
      <w:pPr>
        <w:pStyle w:val="NormalWeb"/>
        <w:spacing w:before="0" w:after="0"/>
        <w:ind w:left="2160"/>
        <w:jc w:val="both"/>
      </w:pPr>
    </w:p>
    <w:p w14:paraId="4E489595" w14:textId="519F6080" w:rsidR="002502F0" w:rsidRDefault="002502F0" w:rsidP="00C34124">
      <w:pPr>
        <w:pStyle w:val="NormalWeb"/>
        <w:spacing w:before="0" w:after="0"/>
        <w:ind w:left="2160"/>
        <w:jc w:val="both"/>
      </w:pPr>
    </w:p>
    <w:p w14:paraId="6A45F380" w14:textId="189B7003" w:rsidR="002502F0" w:rsidRDefault="002502F0" w:rsidP="00C34124">
      <w:pPr>
        <w:pStyle w:val="NormalWeb"/>
        <w:spacing w:before="0" w:after="0"/>
        <w:ind w:left="2160"/>
        <w:jc w:val="both"/>
      </w:pPr>
    </w:p>
    <w:p w14:paraId="1E24D5E5" w14:textId="77777777" w:rsidR="002502F0" w:rsidRPr="00F910D4" w:rsidRDefault="002502F0" w:rsidP="00C34124">
      <w:pPr>
        <w:pStyle w:val="NormalWeb"/>
        <w:spacing w:before="0" w:after="0"/>
        <w:ind w:left="2160"/>
        <w:jc w:val="both"/>
      </w:pPr>
    </w:p>
    <w:p w14:paraId="69384531" w14:textId="0EF6D20B" w:rsidR="00C34124" w:rsidRPr="00F910D4" w:rsidRDefault="00C34124" w:rsidP="00C34124">
      <w:pPr>
        <w:pStyle w:val="NormalWeb"/>
        <w:spacing w:before="0" w:after="0"/>
        <w:ind w:left="2160"/>
        <w:jc w:val="both"/>
      </w:pPr>
      <w:r>
        <w:rPr>
          <w:noProof/>
        </w:rPr>
        <w:drawing>
          <wp:inline distT="0" distB="0" distL="0" distR="0" wp14:anchorId="0D540C64" wp14:editId="7BCD5305">
            <wp:extent cx="4943475" cy="3819525"/>
            <wp:effectExtent l="0" t="0" r="9525" b="952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3475" cy="3819525"/>
                    </a:xfrm>
                    <a:prstGeom prst="rect">
                      <a:avLst/>
                    </a:prstGeom>
                    <a:noFill/>
                    <a:ln>
                      <a:noFill/>
                    </a:ln>
                  </pic:spPr>
                </pic:pic>
              </a:graphicData>
            </a:graphic>
          </wp:inline>
        </w:drawing>
      </w:r>
    </w:p>
    <w:p w14:paraId="2EC352FA" w14:textId="13B96F4E" w:rsidR="00C34124" w:rsidRDefault="00C34124" w:rsidP="00C34124">
      <w:pPr>
        <w:pStyle w:val="NormalWeb"/>
        <w:spacing w:before="0" w:after="0"/>
        <w:ind w:left="2340"/>
        <w:jc w:val="both"/>
      </w:pPr>
    </w:p>
    <w:p w14:paraId="6984B2FD" w14:textId="77777777" w:rsidR="00645A9F" w:rsidRPr="00F910D4" w:rsidRDefault="00645A9F" w:rsidP="00645A9F">
      <w:pPr>
        <w:numPr>
          <w:ilvl w:val="1"/>
          <w:numId w:val="23"/>
        </w:numPr>
        <w:spacing w:before="0" w:after="0" w:line="240" w:lineRule="auto"/>
        <w:ind w:left="1260" w:hanging="360"/>
        <w:jc w:val="both"/>
        <w:rPr>
          <w:color w:val="000000"/>
        </w:rPr>
      </w:pPr>
      <w:r w:rsidRPr="00645A9F">
        <w:t>Using logical conditions: Equals, Not Equals, Less than, Less than or equal to, Greater than, and Greater than or equal to:</w:t>
      </w:r>
      <w:r w:rsidRPr="00F910D4">
        <w:rPr>
          <w:color w:val="000000"/>
        </w:rPr>
        <w:t xml:space="preserve"> </w:t>
      </w:r>
      <w:r w:rsidRPr="00F910D4">
        <w:t>logical operators are used when have multiple conditions.</w:t>
      </w:r>
    </w:p>
    <w:p w14:paraId="22D3808F" w14:textId="77777777" w:rsidR="00645A9F" w:rsidRPr="00F910D4" w:rsidRDefault="00645A9F" w:rsidP="00645A9F">
      <w:pPr>
        <w:numPr>
          <w:ilvl w:val="2"/>
          <w:numId w:val="23"/>
        </w:numPr>
        <w:spacing w:before="0" w:after="0" w:line="240" w:lineRule="auto"/>
        <w:ind w:left="1620" w:hanging="180"/>
        <w:jc w:val="both"/>
        <w:rPr>
          <w:color w:val="000000"/>
        </w:rPr>
      </w:pPr>
      <w:r w:rsidRPr="00F910D4">
        <w:t>Logical AND: both conditions must be true when using logical AND.</w:t>
      </w:r>
    </w:p>
    <w:p w14:paraId="26F7AFF7" w14:textId="77777777" w:rsidR="00645A9F" w:rsidRPr="00F910D4" w:rsidRDefault="00645A9F" w:rsidP="00645A9F">
      <w:pPr>
        <w:numPr>
          <w:ilvl w:val="3"/>
          <w:numId w:val="23"/>
        </w:numPr>
        <w:spacing w:before="0" w:after="0" w:line="240" w:lineRule="auto"/>
        <w:ind w:left="1980" w:hanging="360"/>
        <w:jc w:val="both"/>
        <w:rPr>
          <w:color w:val="000000"/>
        </w:rPr>
      </w:pPr>
      <w:r w:rsidRPr="00F910D4">
        <w:t xml:space="preserve">Example: in the below example, there are two conditions: (1) having high income </w:t>
      </w:r>
      <w:r w:rsidRPr="00F910D4">
        <w:rPr>
          <w:b/>
          <w:bCs/>
          <w:u w:val="single"/>
        </w:rPr>
        <w:t>and</w:t>
      </w:r>
      <w:r w:rsidRPr="00F910D4">
        <w:t xml:space="preserve"> (2) having good credit.  If both of these conditions are true, then the application is eligible for a loan.  The logical  AND operator is used to combine two conditions (any programming language that supports if statements also support logical operators).</w:t>
      </w:r>
    </w:p>
    <w:p w14:paraId="07264B2F" w14:textId="77777777" w:rsidR="00645A9F" w:rsidRPr="00F910D4" w:rsidRDefault="00645A9F" w:rsidP="00645A9F">
      <w:pPr>
        <w:ind w:left="2160"/>
        <w:jc w:val="both"/>
      </w:pPr>
    </w:p>
    <w:p w14:paraId="631F033E" w14:textId="77777777" w:rsidR="00645A9F" w:rsidRPr="00EE6D1D" w:rsidRDefault="00645A9F" w:rsidP="00645A9F">
      <w:pPr>
        <w:pStyle w:val="NormalWeb"/>
        <w:spacing w:before="0" w:after="0"/>
        <w:ind w:left="2880"/>
        <w:jc w:val="both"/>
        <w:rPr>
          <w:rFonts w:asciiTheme="minorHAnsi" w:hAnsiTheme="minorHAnsi"/>
          <w:color w:val="00B050"/>
          <w:sz w:val="22"/>
          <w:szCs w:val="22"/>
        </w:rPr>
      </w:pPr>
      <w:r w:rsidRPr="00EE6D1D">
        <w:rPr>
          <w:rFonts w:asciiTheme="minorHAnsi" w:hAnsiTheme="minorHAnsi"/>
          <w:color w:val="00B050"/>
          <w:sz w:val="22"/>
          <w:szCs w:val="22"/>
        </w:rPr>
        <w:t xml:space="preserve">If applicant has high income </w:t>
      </w:r>
      <w:r w:rsidRPr="00EE6D1D">
        <w:rPr>
          <w:rFonts w:asciiTheme="minorHAnsi" w:hAnsiTheme="minorHAnsi"/>
          <w:b/>
          <w:bCs/>
          <w:color w:val="00B050"/>
          <w:sz w:val="22"/>
          <w:szCs w:val="22"/>
        </w:rPr>
        <w:t>AND</w:t>
      </w:r>
      <w:r w:rsidRPr="00EE6D1D">
        <w:rPr>
          <w:rFonts w:asciiTheme="minorHAnsi" w:hAnsiTheme="minorHAnsi"/>
          <w:color w:val="00B050"/>
          <w:sz w:val="22"/>
          <w:szCs w:val="22"/>
        </w:rPr>
        <w:t xml:space="preserve"> good credit</w:t>
      </w:r>
    </w:p>
    <w:p w14:paraId="37CC5211" w14:textId="77777777" w:rsidR="00645A9F" w:rsidRPr="00EE6D1D" w:rsidRDefault="00645A9F" w:rsidP="00645A9F">
      <w:pPr>
        <w:pStyle w:val="NormalWeb"/>
        <w:spacing w:before="0" w:after="0"/>
        <w:ind w:left="3420"/>
        <w:jc w:val="both"/>
        <w:rPr>
          <w:rFonts w:asciiTheme="minorHAnsi" w:hAnsiTheme="minorHAnsi"/>
          <w:color w:val="00B050"/>
          <w:sz w:val="22"/>
          <w:szCs w:val="22"/>
        </w:rPr>
      </w:pPr>
      <w:r w:rsidRPr="00EE6D1D">
        <w:rPr>
          <w:rFonts w:asciiTheme="minorHAnsi" w:hAnsiTheme="minorHAnsi"/>
          <w:color w:val="00B050"/>
          <w:sz w:val="22"/>
          <w:szCs w:val="22"/>
        </w:rPr>
        <w:t>Eligible for loan</w:t>
      </w:r>
    </w:p>
    <w:p w14:paraId="34752946" w14:textId="77777777" w:rsidR="00645A9F" w:rsidRPr="00F910D4" w:rsidRDefault="00645A9F" w:rsidP="00645A9F">
      <w:pPr>
        <w:pStyle w:val="NormalWeb"/>
        <w:spacing w:before="0" w:after="0"/>
        <w:ind w:left="2160"/>
        <w:jc w:val="both"/>
      </w:pPr>
      <w:r w:rsidRPr="00F910D4">
        <w:t> </w:t>
      </w:r>
    </w:p>
    <w:p w14:paraId="0DBD26C5" w14:textId="77777777" w:rsidR="00645A9F" w:rsidRPr="00EE6D1D" w:rsidRDefault="00645A9F" w:rsidP="00645A9F">
      <w:pPr>
        <w:pStyle w:val="NormalWeb"/>
        <w:spacing w:before="0" w:after="0"/>
        <w:ind w:left="2160"/>
        <w:jc w:val="both"/>
        <w:rPr>
          <w:rFonts w:asciiTheme="minorHAnsi" w:hAnsiTheme="minorHAnsi"/>
          <w:sz w:val="22"/>
          <w:szCs w:val="22"/>
        </w:rPr>
      </w:pPr>
      <w:r w:rsidRPr="00EE6D1D">
        <w:rPr>
          <w:rFonts w:asciiTheme="minorHAnsi" w:hAnsiTheme="minorHAnsi"/>
          <w:sz w:val="22"/>
          <w:szCs w:val="22"/>
        </w:rPr>
        <w:t>If both conditions are true, then the print statement is printed.  If one is false, then the print statement is not printed.</w:t>
      </w:r>
    </w:p>
    <w:p w14:paraId="2C84F9DB" w14:textId="3CF649E7" w:rsidR="00645A9F" w:rsidRDefault="00645A9F" w:rsidP="00645A9F">
      <w:pPr>
        <w:pStyle w:val="NormalWeb"/>
        <w:spacing w:before="0" w:after="0"/>
        <w:ind w:left="1620"/>
      </w:pPr>
      <w:r w:rsidRPr="00F910D4">
        <w:t> </w:t>
      </w:r>
    </w:p>
    <w:p w14:paraId="4F7DE77A" w14:textId="77777777" w:rsidR="00327B5F" w:rsidRPr="00F910D4" w:rsidRDefault="00327B5F" w:rsidP="00645A9F">
      <w:pPr>
        <w:pStyle w:val="NormalWeb"/>
        <w:spacing w:before="0" w:after="0"/>
        <w:ind w:left="1620"/>
      </w:pPr>
    </w:p>
    <w:p w14:paraId="0472196F" w14:textId="77777777" w:rsidR="00645A9F" w:rsidRPr="00F910D4" w:rsidRDefault="00645A9F" w:rsidP="00645A9F">
      <w:pPr>
        <w:pStyle w:val="NormalWeb"/>
        <w:spacing w:before="0" w:after="0"/>
        <w:ind w:left="1620" w:firstLine="54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FB0864">
        <w:fldChar w:fldCharType="begin"/>
      </w:r>
      <w:r w:rsidR="00FB0864">
        <w:instrText xml:space="preserve"> </w:instrText>
      </w:r>
      <w:r w:rsidR="00FB0864">
        <w:instrText>INCLUDEPICTURE  "C:\\Users\\jlg20\\AppData\\Local\\Temp\\msohtmlclip1\\02\\clip_image001.png" \* MERGEFORMATINET</w:instrText>
      </w:r>
      <w:r w:rsidR="00FB0864">
        <w:instrText xml:space="preserve"> </w:instrText>
      </w:r>
      <w:r w:rsidR="00FB0864">
        <w:fldChar w:fldCharType="separate"/>
      </w:r>
      <w:r w:rsidR="008B2D86">
        <w:pict w14:anchorId="49391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generated alternative text:&#10;Eile Edit View Navigate &#10;HelloWorld ) app.py &#10;app.py &#10;has high income &#10;has_good credit &#10;Code &#10;True &#10;True &#10;Refactor &#10;Run &#10;Tools &#10;vcs &#10;Window &#10;Help &#10;HelloWorld [...\HelloWorld] - ...\app.py &#10;x &#10;5 &#10;Run: &#10;4: Run &#10;if has high income and has_good credit: &#10;for loan&quot;) &#10;if has high_income and has_good... &#10;app &#10;C: . exe C: /Users/j1g20/PycharmProjects/He110Wor1d/app . py &#10;Eligible for loan &#10;Process finished with &#10;6: TODO Terminal &#10;exit code 0 &#10;Python Console &#10;C] &#10;PyCharm 2019.3.2 available: // Update... (51 minutes ago) &#10;5:29 &#10;CRLF &#10;UTE &#10;-8 &#10;4 sp &#10;aces &#10;Event Log &#10;Python 3.7 (HelloWorld) " style="width:396.75pt;height:225.75pt">
            <v:imagedata r:id="rId15" r:href="rId16"/>
          </v:shape>
        </w:pict>
      </w:r>
      <w:r w:rsidR="00FB0864">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84666C1" w14:textId="77777777" w:rsidR="00645A9F" w:rsidRPr="00F910D4" w:rsidRDefault="00645A9F" w:rsidP="00645A9F">
      <w:pPr>
        <w:pStyle w:val="NormalWeb"/>
        <w:spacing w:before="0" w:after="0"/>
        <w:ind w:left="1620"/>
      </w:pPr>
      <w:r w:rsidRPr="00F910D4">
        <w:t> </w:t>
      </w:r>
    </w:p>
    <w:p w14:paraId="2FE0D321" w14:textId="77777777" w:rsidR="00645A9F" w:rsidRPr="00F910D4" w:rsidRDefault="00645A9F" w:rsidP="00645A9F">
      <w:pPr>
        <w:pStyle w:val="NormalWeb"/>
        <w:spacing w:before="0" w:after="0"/>
        <w:ind w:left="1620" w:firstLine="5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FB0864">
        <w:fldChar w:fldCharType="begin"/>
      </w:r>
      <w:r w:rsidR="00FB0864">
        <w:instrText xml:space="preserve"> </w:instrText>
      </w:r>
      <w:r w:rsidR="00FB0864">
        <w:instrText>INCLUDEPICTURE  "C:\\Users\\jlg20\\AppData\\Local\\Temp\\msohtmlclip1\</w:instrText>
      </w:r>
      <w:r w:rsidR="00FB0864">
        <w:instrText>\02\\clip_image002.png" \* MERGEFORMATINET</w:instrText>
      </w:r>
      <w:r w:rsidR="00FB0864">
        <w:instrText xml:space="preserve"> </w:instrText>
      </w:r>
      <w:r w:rsidR="00FB0864">
        <w:fldChar w:fldCharType="separate"/>
      </w:r>
      <w:r w:rsidR="008B2D86">
        <w:pict w14:anchorId="2E896F6F">
          <v:shape id="_x0000_i1026" type="#_x0000_t75" alt="Machine generated alternative text:&#10;Eile Edit View Navigate &#10;HelloWorld ) app.py &#10;app.py &#10;has high income &#10;has_good credit &#10;Code &#10;True &#10;False &#10;Refactor &#10;Run &#10;Tools &#10;vcs &#10;Window &#10;Help &#10;HelloWorld [...\HelloWorld] - ...\app.py &#10;x &#10;app &#10;4 &#10;5 &#10;6 &#10;Run: &#10;if has high income and has_good credit: &#10;for loan&quot; &#10;if has high_income and has_good... &#10;app &#10;C:\Users\j1g20\PycharmProjects\He110Wor1d\venv\Scripts\python.exe C:/Users/j1g20/PycharmProjects/He110Wor1d/app.py &#10;Process finished with &#10;exit code 0 &#10;Python Console &#10;C] &#10;6: TODO Terminal &#10;4: Run &#10;PyCharm 2019.3.2 available: // Update... (53 minutes ago) &#10;5:31 &#10;CRLF &#10;UTF-8 4 spaces &#10;Event Log &#10;Python 3.7 (HelloWorld) " style="width:420.75pt;height:239.25pt">
            <v:imagedata r:id="rId17" r:href="rId18"/>
          </v:shape>
        </w:pict>
      </w:r>
      <w:r w:rsidR="00FB0864">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BEFCA84" w14:textId="1072B574" w:rsidR="00645A9F" w:rsidRDefault="00645A9F" w:rsidP="00C34124">
      <w:pPr>
        <w:pStyle w:val="NormalWeb"/>
        <w:spacing w:before="0" w:after="0"/>
        <w:ind w:left="2340"/>
        <w:jc w:val="both"/>
      </w:pPr>
    </w:p>
    <w:p w14:paraId="1BA7D08D" w14:textId="0FF8678D" w:rsidR="00DC39C2" w:rsidRDefault="00DC39C2" w:rsidP="00C34124">
      <w:pPr>
        <w:pStyle w:val="NormalWeb"/>
        <w:spacing w:before="0" w:after="0"/>
        <w:ind w:left="2340"/>
        <w:jc w:val="both"/>
      </w:pPr>
    </w:p>
    <w:p w14:paraId="47A933C9" w14:textId="41347C43" w:rsidR="00DC39C2" w:rsidRDefault="00DC39C2" w:rsidP="00C34124">
      <w:pPr>
        <w:pStyle w:val="NormalWeb"/>
        <w:spacing w:before="0" w:after="0"/>
        <w:ind w:left="2340"/>
        <w:jc w:val="both"/>
      </w:pPr>
    </w:p>
    <w:p w14:paraId="158FF2CE" w14:textId="4E6281DB" w:rsidR="00DC39C2" w:rsidRDefault="00DC39C2" w:rsidP="00C34124">
      <w:pPr>
        <w:pStyle w:val="NormalWeb"/>
        <w:spacing w:before="0" w:after="0"/>
        <w:ind w:left="2340"/>
        <w:jc w:val="both"/>
      </w:pPr>
    </w:p>
    <w:p w14:paraId="341C912A" w14:textId="77777777" w:rsidR="00DC39C2" w:rsidRPr="00F910D4" w:rsidRDefault="00DC39C2" w:rsidP="00C34124">
      <w:pPr>
        <w:pStyle w:val="NormalWeb"/>
        <w:spacing w:before="0" w:after="0"/>
        <w:ind w:left="2340"/>
        <w:jc w:val="both"/>
      </w:pPr>
    </w:p>
    <w:p w14:paraId="6B0693B9" w14:textId="6A03D52D" w:rsidR="00A50942" w:rsidRDefault="00A50942" w:rsidP="00C34124">
      <w:pPr>
        <w:pStyle w:val="NormalWeb"/>
        <w:spacing w:before="0" w:after="0"/>
        <w:ind w:left="2880"/>
        <w:rPr>
          <w:color w:val="0070C0"/>
        </w:rPr>
      </w:pPr>
    </w:p>
    <w:p w14:paraId="569DD141" w14:textId="77777777" w:rsidR="00327B5F" w:rsidRPr="00327B5F" w:rsidRDefault="00327B5F" w:rsidP="00327B5F">
      <w:pPr>
        <w:numPr>
          <w:ilvl w:val="2"/>
          <w:numId w:val="23"/>
        </w:numPr>
        <w:spacing w:before="0" w:after="0" w:line="240" w:lineRule="auto"/>
        <w:ind w:left="1620" w:hanging="180"/>
        <w:jc w:val="both"/>
      </w:pPr>
      <w:r w:rsidRPr="00327B5F">
        <w:t>Exercise: implement the following logic:</w:t>
      </w:r>
    </w:p>
    <w:p w14:paraId="7F718FC3" w14:textId="77777777" w:rsidR="00327B5F" w:rsidRPr="00F910D4" w:rsidRDefault="00327B5F" w:rsidP="00327B5F">
      <w:pPr>
        <w:pStyle w:val="NormalWeb"/>
        <w:spacing w:before="0" w:after="0"/>
        <w:ind w:left="1620"/>
      </w:pPr>
      <w:r w:rsidRPr="00F910D4">
        <w:t> </w:t>
      </w:r>
    </w:p>
    <w:p w14:paraId="42A53449" w14:textId="77777777" w:rsidR="00327B5F" w:rsidRPr="00327B5F" w:rsidRDefault="00327B5F" w:rsidP="00327B5F">
      <w:pPr>
        <w:pStyle w:val="NormalWeb"/>
        <w:spacing w:before="0" w:after="0"/>
        <w:ind w:left="2880"/>
        <w:rPr>
          <w:rFonts w:asciiTheme="minorHAnsi" w:hAnsiTheme="minorHAnsi"/>
          <w:color w:val="00B050"/>
          <w:sz w:val="22"/>
          <w:szCs w:val="22"/>
        </w:rPr>
      </w:pPr>
      <w:r w:rsidRPr="00327B5F">
        <w:rPr>
          <w:rFonts w:asciiTheme="minorHAnsi" w:hAnsiTheme="minorHAnsi"/>
          <w:color w:val="00B050"/>
          <w:sz w:val="22"/>
          <w:szCs w:val="22"/>
        </w:rPr>
        <w:t>The price of a house is $1M.</w:t>
      </w:r>
    </w:p>
    <w:p w14:paraId="56D3A584" w14:textId="77777777" w:rsidR="00327B5F" w:rsidRPr="00327B5F" w:rsidRDefault="00327B5F" w:rsidP="00327B5F">
      <w:pPr>
        <w:pStyle w:val="NormalWeb"/>
        <w:spacing w:before="0" w:after="0"/>
        <w:ind w:left="2880"/>
        <w:rPr>
          <w:rFonts w:asciiTheme="minorHAnsi" w:hAnsiTheme="minorHAnsi"/>
          <w:color w:val="00B050"/>
          <w:sz w:val="22"/>
          <w:szCs w:val="22"/>
        </w:rPr>
      </w:pPr>
      <w:r w:rsidRPr="00327B5F">
        <w:rPr>
          <w:rFonts w:asciiTheme="minorHAnsi" w:hAnsiTheme="minorHAnsi"/>
          <w:color w:val="00B050"/>
          <w:sz w:val="22"/>
          <w:szCs w:val="22"/>
        </w:rPr>
        <w:t xml:space="preserve">If buyer has good credit, </w:t>
      </w:r>
    </w:p>
    <w:p w14:paraId="1081A05B" w14:textId="77777777" w:rsidR="00327B5F" w:rsidRPr="00327B5F" w:rsidRDefault="00327B5F" w:rsidP="00327B5F">
      <w:pPr>
        <w:pStyle w:val="NormalWeb"/>
        <w:spacing w:before="0" w:after="0"/>
        <w:ind w:left="3420"/>
        <w:rPr>
          <w:rFonts w:asciiTheme="minorHAnsi" w:hAnsiTheme="minorHAnsi"/>
          <w:color w:val="00B050"/>
          <w:sz w:val="22"/>
          <w:szCs w:val="22"/>
        </w:rPr>
      </w:pPr>
      <w:r w:rsidRPr="00327B5F">
        <w:rPr>
          <w:rFonts w:asciiTheme="minorHAnsi" w:hAnsiTheme="minorHAnsi"/>
          <w:color w:val="00B050"/>
          <w:sz w:val="22"/>
          <w:szCs w:val="22"/>
        </w:rPr>
        <w:t>They need to put down 10%</w:t>
      </w:r>
    </w:p>
    <w:p w14:paraId="57F19002" w14:textId="77777777" w:rsidR="00327B5F" w:rsidRPr="00327B5F" w:rsidRDefault="00327B5F" w:rsidP="00327B5F">
      <w:pPr>
        <w:pStyle w:val="NormalWeb"/>
        <w:spacing w:before="0" w:after="0"/>
        <w:ind w:left="2880"/>
        <w:rPr>
          <w:rFonts w:asciiTheme="minorHAnsi" w:hAnsiTheme="minorHAnsi"/>
          <w:color w:val="00B050"/>
          <w:sz w:val="22"/>
          <w:szCs w:val="22"/>
        </w:rPr>
      </w:pPr>
      <w:r w:rsidRPr="00327B5F">
        <w:rPr>
          <w:rFonts w:asciiTheme="minorHAnsi" w:hAnsiTheme="minorHAnsi"/>
          <w:color w:val="00B050"/>
          <w:sz w:val="22"/>
          <w:szCs w:val="22"/>
        </w:rPr>
        <w:t>Otherwise</w:t>
      </w:r>
    </w:p>
    <w:p w14:paraId="692E8B78" w14:textId="77777777" w:rsidR="00327B5F" w:rsidRPr="00327B5F" w:rsidRDefault="00327B5F" w:rsidP="00327B5F">
      <w:pPr>
        <w:pStyle w:val="NormalWeb"/>
        <w:spacing w:before="0" w:after="0"/>
        <w:ind w:left="3420"/>
        <w:rPr>
          <w:rFonts w:asciiTheme="minorHAnsi" w:hAnsiTheme="minorHAnsi"/>
          <w:color w:val="00B050"/>
          <w:sz w:val="22"/>
          <w:szCs w:val="22"/>
        </w:rPr>
      </w:pPr>
      <w:r w:rsidRPr="00327B5F">
        <w:rPr>
          <w:rFonts w:asciiTheme="minorHAnsi" w:hAnsiTheme="minorHAnsi"/>
          <w:color w:val="00B050"/>
          <w:sz w:val="22"/>
          <w:szCs w:val="22"/>
        </w:rPr>
        <w:t>They need to put down 20%</w:t>
      </w:r>
    </w:p>
    <w:p w14:paraId="39A96644" w14:textId="77777777" w:rsidR="00327B5F" w:rsidRPr="00327B5F" w:rsidRDefault="00327B5F" w:rsidP="00327B5F">
      <w:pPr>
        <w:pStyle w:val="NormalWeb"/>
        <w:spacing w:before="0" w:after="0"/>
        <w:ind w:left="2880"/>
        <w:rPr>
          <w:rFonts w:asciiTheme="minorHAnsi" w:hAnsiTheme="minorHAnsi"/>
          <w:color w:val="00B050"/>
          <w:sz w:val="22"/>
          <w:szCs w:val="22"/>
        </w:rPr>
      </w:pPr>
      <w:r w:rsidRPr="00327B5F">
        <w:rPr>
          <w:rFonts w:asciiTheme="minorHAnsi" w:hAnsiTheme="minorHAnsi"/>
          <w:color w:val="00B050"/>
          <w:sz w:val="22"/>
          <w:szCs w:val="22"/>
        </w:rPr>
        <w:t>Print the down payment</w:t>
      </w:r>
    </w:p>
    <w:p w14:paraId="52783E88" w14:textId="77777777" w:rsidR="00327B5F" w:rsidRPr="00DA3863" w:rsidRDefault="00327B5F" w:rsidP="00392512">
      <w:pPr>
        <w:pStyle w:val="NormalWeb"/>
        <w:spacing w:before="0" w:after="0"/>
        <w:rPr>
          <w:color w:val="0070C0"/>
        </w:rPr>
      </w:pPr>
    </w:p>
    <w:p w14:paraId="15878FBE" w14:textId="762707B5" w:rsidR="00C34124" w:rsidRPr="00F910D4" w:rsidRDefault="00AA44E6" w:rsidP="00C34124">
      <w:pPr>
        <w:ind w:left="2160"/>
        <w:jc w:val="both"/>
        <w:rPr>
          <w:color w:val="000000"/>
        </w:rPr>
      </w:pPr>
      <w:r>
        <w:rPr>
          <w:noProof/>
        </w:rPr>
        <w:drawing>
          <wp:inline distT="0" distB="0" distL="0" distR="0" wp14:anchorId="6C6C1864" wp14:editId="5819F05D">
            <wp:extent cx="4933950" cy="2619375"/>
            <wp:effectExtent l="0" t="0" r="0" b="0"/>
            <wp:docPr id="35" name="Picture 10" descr="Machine generated alternative text:&#10;Eile Edit View Navigate &#10;HelloWorld ) app.py &#10;app.py &#10;1 ooeooo &#10;prxce &#10;has_good credit &#10;down_payment &#10;0 &#10;Code &#10;False &#10;Refactor &#10;Run &#10;Tools &#10;vcs &#10;Window &#10;Help &#10;HelloWorld [...\HelloWorld] - ...\app.py &#10;x &#10;8 &#10;10 &#10;Run: &#10;4: Run &#10;if has_good credit: &#10;down_payment &#10;price*0.10 &#10;else: &#10;d &#10;own_payment = price*0.20 &#10;$kdown_payment}&quot; ) &#10;payment : &#10;app &#10;C: . exe C: /Users/j1g20/PycharmProjects/He110Wor1d/app . py &#10;Down payment: $200000.0 &#10;Process finished with &#10;exit code 0 &#10;6: TODO Terminal &#10;Python Console &#10;C] &#10;PyCharm 2019.3.2 available: // Update... (45 minutes ago) &#10;10:2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hine generated alternative text:&#10;Eile Edit View Navigate &#10;HelloWorld ) app.py &#10;app.py &#10;1 ooeooo &#10;prxce &#10;has_good credit &#10;down_payment &#10;0 &#10;Code &#10;False &#10;Refactor &#10;Run &#10;Tools &#10;vcs &#10;Window &#10;Help &#10;HelloWorld [...\HelloWorld] - ...\app.py &#10;x &#10;8 &#10;10 &#10;Run: &#10;4: Run &#10;if has_good credit: &#10;down_payment &#10;price*0.10 &#10;else: &#10;d &#10;own_payment = price*0.20 &#10;$kdown_payment}&quot; ) &#10;payment : &#10;app &#10;C: . exe C: /Users/j1g20/PycharmProjects/He110Wor1d/app . py &#10;Down payment: $200000.0 &#10;Process finished with &#10;exit code 0 &#10;6: TODO Terminal &#10;Python Console &#10;C] &#10;PyCharm 2019.3.2 available: // Update... (45 minutes ago) &#10;10:24 &#10;CRLF &#10;UTF-8 4 spaces &#10;Event Log &#10;Python 3.7 (HelloWorld)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33950" cy="2619375"/>
                    </a:xfrm>
                    <a:prstGeom prst="rect">
                      <a:avLst/>
                    </a:prstGeom>
                    <a:noFill/>
                    <a:ln>
                      <a:noFill/>
                    </a:ln>
                  </pic:spPr>
                </pic:pic>
              </a:graphicData>
            </a:graphic>
          </wp:inline>
        </w:drawing>
      </w:r>
    </w:p>
    <w:p w14:paraId="0CA21CA8" w14:textId="77777777" w:rsidR="00C34124" w:rsidRDefault="00C34124" w:rsidP="00C34124">
      <w:pPr>
        <w:ind w:left="1260"/>
        <w:jc w:val="both"/>
        <w:rPr>
          <w:color w:val="000000"/>
        </w:rPr>
      </w:pPr>
    </w:p>
    <w:p w14:paraId="2789D780" w14:textId="77777777" w:rsidR="00327B5F" w:rsidRPr="00AA44E6" w:rsidRDefault="00327B5F" w:rsidP="00327B5F">
      <w:pPr>
        <w:numPr>
          <w:ilvl w:val="2"/>
          <w:numId w:val="23"/>
        </w:numPr>
        <w:spacing w:before="0" w:after="0" w:line="240" w:lineRule="auto"/>
        <w:ind w:left="1620"/>
        <w:jc w:val="both"/>
      </w:pPr>
      <w:r w:rsidRPr="00AA44E6">
        <w:t>Exercise: implement the following logic:</w:t>
      </w:r>
    </w:p>
    <w:p w14:paraId="6E1D1CD1" w14:textId="77777777" w:rsidR="00327B5F" w:rsidRPr="00F910D4" w:rsidRDefault="00327B5F" w:rsidP="00327B5F">
      <w:pPr>
        <w:pStyle w:val="NormalWeb"/>
        <w:spacing w:before="0" w:after="0"/>
        <w:ind w:left="1620"/>
      </w:pPr>
      <w:r w:rsidRPr="00F910D4">
        <w:t> </w:t>
      </w:r>
    </w:p>
    <w:p w14:paraId="6DE77D87" w14:textId="77777777" w:rsidR="00327B5F" w:rsidRPr="00EE6D1D" w:rsidRDefault="00327B5F" w:rsidP="00327B5F">
      <w:pPr>
        <w:pStyle w:val="NormalWeb"/>
        <w:spacing w:before="0" w:after="0" w:line="240" w:lineRule="auto"/>
        <w:ind w:left="2880"/>
        <w:rPr>
          <w:rFonts w:asciiTheme="minorHAnsi" w:hAnsiTheme="minorHAnsi"/>
          <w:color w:val="00B050"/>
          <w:sz w:val="22"/>
          <w:szCs w:val="22"/>
        </w:rPr>
      </w:pPr>
      <w:r w:rsidRPr="00EE6D1D">
        <w:rPr>
          <w:rFonts w:asciiTheme="minorHAnsi" w:hAnsiTheme="minorHAnsi"/>
          <w:color w:val="00B050"/>
          <w:sz w:val="22"/>
          <w:szCs w:val="22"/>
        </w:rPr>
        <w:t>Assuming the home buyer has a high income:</w:t>
      </w:r>
    </w:p>
    <w:p w14:paraId="64C78AC5" w14:textId="77777777" w:rsidR="00327B5F" w:rsidRPr="00EE6D1D" w:rsidRDefault="00327B5F" w:rsidP="00327B5F">
      <w:pPr>
        <w:pStyle w:val="NormalWeb"/>
        <w:spacing w:before="0" w:after="0" w:line="240" w:lineRule="auto"/>
        <w:ind w:left="2880"/>
        <w:rPr>
          <w:rFonts w:asciiTheme="minorHAnsi" w:hAnsiTheme="minorHAnsi"/>
          <w:color w:val="00B050"/>
          <w:sz w:val="22"/>
          <w:szCs w:val="22"/>
        </w:rPr>
      </w:pPr>
      <w:r w:rsidRPr="00EE6D1D">
        <w:rPr>
          <w:rFonts w:asciiTheme="minorHAnsi" w:hAnsiTheme="minorHAnsi"/>
          <w:color w:val="00B050"/>
          <w:sz w:val="22"/>
          <w:szCs w:val="22"/>
        </w:rPr>
        <w:t>The loan amount for a house is $1M.</w:t>
      </w:r>
    </w:p>
    <w:p w14:paraId="5623829A" w14:textId="77777777" w:rsidR="00327B5F" w:rsidRPr="00EE6D1D" w:rsidRDefault="00327B5F" w:rsidP="00327B5F">
      <w:pPr>
        <w:pStyle w:val="NormalWeb"/>
        <w:spacing w:before="0" w:after="0" w:line="240" w:lineRule="auto"/>
        <w:ind w:left="2880"/>
        <w:rPr>
          <w:rFonts w:asciiTheme="minorHAnsi" w:hAnsiTheme="minorHAnsi"/>
          <w:color w:val="00B050"/>
          <w:sz w:val="22"/>
          <w:szCs w:val="22"/>
        </w:rPr>
      </w:pPr>
      <w:r w:rsidRPr="00EE6D1D">
        <w:rPr>
          <w:rFonts w:asciiTheme="minorHAnsi" w:hAnsiTheme="minorHAnsi"/>
          <w:color w:val="00B050"/>
          <w:sz w:val="22"/>
          <w:szCs w:val="22"/>
        </w:rPr>
        <w:t xml:space="preserve">If buyer has good credit, </w:t>
      </w:r>
    </w:p>
    <w:p w14:paraId="2B564263" w14:textId="77777777" w:rsidR="00327B5F" w:rsidRPr="00EE6D1D" w:rsidRDefault="00327B5F" w:rsidP="00327B5F">
      <w:pPr>
        <w:pStyle w:val="NormalWeb"/>
        <w:spacing w:before="0" w:after="0" w:line="240" w:lineRule="auto"/>
        <w:ind w:left="3420"/>
        <w:rPr>
          <w:rFonts w:asciiTheme="minorHAnsi" w:hAnsiTheme="minorHAnsi"/>
          <w:color w:val="00B050"/>
          <w:sz w:val="22"/>
          <w:szCs w:val="22"/>
        </w:rPr>
      </w:pPr>
      <w:r w:rsidRPr="00EE6D1D">
        <w:rPr>
          <w:rFonts w:asciiTheme="minorHAnsi" w:hAnsiTheme="minorHAnsi"/>
          <w:color w:val="00B050"/>
          <w:sz w:val="22"/>
          <w:szCs w:val="22"/>
        </w:rPr>
        <w:t>They need to put down 10%</w:t>
      </w:r>
    </w:p>
    <w:p w14:paraId="273D8DC8" w14:textId="77777777" w:rsidR="00327B5F" w:rsidRPr="00EE6D1D" w:rsidRDefault="00327B5F" w:rsidP="00327B5F">
      <w:pPr>
        <w:pStyle w:val="NormalWeb"/>
        <w:spacing w:before="0" w:after="0" w:line="240" w:lineRule="auto"/>
        <w:ind w:left="2880"/>
        <w:rPr>
          <w:rFonts w:asciiTheme="minorHAnsi" w:hAnsiTheme="minorHAnsi"/>
          <w:color w:val="00B050"/>
          <w:sz w:val="22"/>
          <w:szCs w:val="22"/>
        </w:rPr>
      </w:pPr>
      <w:r w:rsidRPr="00EE6D1D">
        <w:rPr>
          <w:rFonts w:asciiTheme="minorHAnsi" w:hAnsiTheme="minorHAnsi"/>
          <w:color w:val="00B050"/>
          <w:sz w:val="22"/>
          <w:szCs w:val="22"/>
        </w:rPr>
        <w:t>Otherwise</w:t>
      </w:r>
    </w:p>
    <w:p w14:paraId="7F7505DF" w14:textId="77777777" w:rsidR="00327B5F" w:rsidRPr="00EE6D1D" w:rsidRDefault="00327B5F" w:rsidP="00327B5F">
      <w:pPr>
        <w:pStyle w:val="NormalWeb"/>
        <w:spacing w:before="0" w:after="0" w:line="240" w:lineRule="auto"/>
        <w:ind w:left="3420"/>
        <w:rPr>
          <w:rFonts w:asciiTheme="minorHAnsi" w:hAnsiTheme="minorHAnsi"/>
          <w:color w:val="00B050"/>
          <w:sz w:val="22"/>
          <w:szCs w:val="22"/>
        </w:rPr>
      </w:pPr>
      <w:r w:rsidRPr="00EE6D1D">
        <w:rPr>
          <w:rFonts w:asciiTheme="minorHAnsi" w:hAnsiTheme="minorHAnsi"/>
          <w:color w:val="00B050"/>
          <w:sz w:val="22"/>
          <w:szCs w:val="22"/>
        </w:rPr>
        <w:t>They need to put down 20%</w:t>
      </w:r>
    </w:p>
    <w:p w14:paraId="476F4282" w14:textId="77777777" w:rsidR="00327B5F" w:rsidRPr="00EE6D1D" w:rsidRDefault="00327B5F" w:rsidP="00327B5F">
      <w:pPr>
        <w:pStyle w:val="NormalWeb"/>
        <w:spacing w:before="0" w:after="0" w:line="240" w:lineRule="auto"/>
        <w:ind w:left="2880"/>
        <w:rPr>
          <w:rFonts w:asciiTheme="minorHAnsi" w:hAnsiTheme="minorHAnsi"/>
          <w:color w:val="00B050"/>
          <w:sz w:val="22"/>
          <w:szCs w:val="22"/>
        </w:rPr>
      </w:pPr>
      <w:r w:rsidRPr="00EE6D1D">
        <w:rPr>
          <w:rFonts w:asciiTheme="minorHAnsi" w:hAnsiTheme="minorHAnsi"/>
          <w:color w:val="00B050"/>
          <w:sz w:val="22"/>
          <w:szCs w:val="22"/>
        </w:rPr>
        <w:t>Print the down payment</w:t>
      </w:r>
    </w:p>
    <w:p w14:paraId="70599B34" w14:textId="38A4124E" w:rsidR="003836E6" w:rsidRDefault="003836E6" w:rsidP="00580377">
      <w:pPr>
        <w:rPr>
          <w:b/>
          <w:bCs/>
          <w:sz w:val="28"/>
          <w:szCs w:val="28"/>
        </w:rPr>
      </w:pPr>
    </w:p>
    <w:p w14:paraId="095F00D9" w14:textId="2B78E1A5" w:rsidR="003836E6" w:rsidRDefault="00392512" w:rsidP="00580377">
      <w:pPr>
        <w:rPr>
          <w:b/>
          <w:bCs/>
          <w:sz w:val="28"/>
          <w:szCs w:val="28"/>
        </w:rPr>
      </w:pPr>
      <w:r>
        <w:rPr>
          <w:b/>
          <w:bCs/>
          <w:noProof/>
          <w:sz w:val="28"/>
          <w:szCs w:val="28"/>
        </w:rPr>
        <w:lastRenderedPageBreak/>
        <w:drawing>
          <wp:anchor distT="0" distB="0" distL="114300" distR="114300" simplePos="0" relativeHeight="251658240" behindDoc="0" locked="0" layoutInCell="1" allowOverlap="1" wp14:anchorId="2817A0F2" wp14:editId="6771B25D">
            <wp:simplePos x="0" y="0"/>
            <wp:positionH relativeFrom="column">
              <wp:posOffset>1190625</wp:posOffset>
            </wp:positionH>
            <wp:positionV relativeFrom="paragraph">
              <wp:posOffset>238125</wp:posOffset>
            </wp:positionV>
            <wp:extent cx="4286250" cy="53911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250" cy="5391150"/>
                    </a:xfrm>
                    <a:prstGeom prst="rect">
                      <a:avLst/>
                    </a:prstGeom>
                    <a:noFill/>
                    <a:ln>
                      <a:noFill/>
                    </a:ln>
                  </pic:spPr>
                </pic:pic>
              </a:graphicData>
            </a:graphic>
          </wp:anchor>
        </w:drawing>
      </w:r>
    </w:p>
    <w:p w14:paraId="2EFCE56B" w14:textId="36F9F42B" w:rsidR="003836E6" w:rsidRDefault="003836E6" w:rsidP="00580377">
      <w:pPr>
        <w:rPr>
          <w:b/>
          <w:bCs/>
          <w:sz w:val="28"/>
          <w:szCs w:val="28"/>
        </w:rPr>
      </w:pPr>
    </w:p>
    <w:p w14:paraId="2E18D53D" w14:textId="77777777" w:rsidR="003836E6" w:rsidRDefault="003836E6" w:rsidP="00580377">
      <w:pPr>
        <w:rPr>
          <w:b/>
          <w:bCs/>
          <w:sz w:val="28"/>
          <w:szCs w:val="28"/>
        </w:rPr>
      </w:pPr>
    </w:p>
    <w:p w14:paraId="670662AF" w14:textId="46926184" w:rsidR="00D6739D" w:rsidRDefault="00D6739D" w:rsidP="00580377">
      <w:pPr>
        <w:rPr>
          <w:b/>
          <w:bCs/>
          <w:sz w:val="28"/>
          <w:szCs w:val="28"/>
        </w:rPr>
      </w:pPr>
    </w:p>
    <w:p w14:paraId="78B3EC5A" w14:textId="297F2C03" w:rsidR="00326324" w:rsidRDefault="00326324" w:rsidP="00580377">
      <w:pPr>
        <w:rPr>
          <w:b/>
          <w:bCs/>
          <w:sz w:val="28"/>
          <w:szCs w:val="28"/>
        </w:rPr>
      </w:pPr>
    </w:p>
    <w:p w14:paraId="0EC8378D" w14:textId="3207C223" w:rsidR="00326324" w:rsidRDefault="00326324" w:rsidP="00580377">
      <w:pPr>
        <w:rPr>
          <w:b/>
          <w:bCs/>
          <w:sz w:val="28"/>
          <w:szCs w:val="28"/>
        </w:rPr>
      </w:pPr>
    </w:p>
    <w:p w14:paraId="03C19578" w14:textId="77777777" w:rsidR="008B2D86" w:rsidRDefault="008B2D86" w:rsidP="008B2D86">
      <w:pPr>
        <w:rPr>
          <w:b/>
          <w:bCs/>
          <w:sz w:val="28"/>
          <w:szCs w:val="28"/>
        </w:rPr>
      </w:pPr>
      <w:r>
        <w:rPr>
          <w:b/>
          <w:bCs/>
          <w:sz w:val="28"/>
          <w:szCs w:val="28"/>
        </w:rPr>
        <w:t>Resources</w:t>
      </w:r>
    </w:p>
    <w:p w14:paraId="348FCE0C" w14:textId="650CFA3C" w:rsidR="008B2D86" w:rsidRDefault="008B2D86" w:rsidP="008B2D86">
      <w:pPr>
        <w:pStyle w:val="ListParagraph"/>
        <w:numPr>
          <w:ilvl w:val="0"/>
          <w:numId w:val="20"/>
        </w:numPr>
      </w:pPr>
      <w:r>
        <w:t xml:space="preserve">Logical AND </w:t>
      </w:r>
      <w:proofErr w:type="spellStart"/>
      <w:r>
        <w:t>and</w:t>
      </w:r>
      <w:proofErr w:type="spellEnd"/>
      <w:r>
        <w:t xml:space="preserve"> OR Truth Tables</w:t>
      </w:r>
      <w:r>
        <w:t xml:space="preserve">: </w:t>
      </w:r>
      <w:hyperlink r:id="rId21" w:history="1">
        <w:r w:rsidRPr="00516657">
          <w:rPr>
            <w:rStyle w:val="Hyperlink"/>
          </w:rPr>
          <w:t>https://byjus.com/maths/truth-table/</w:t>
        </w:r>
      </w:hyperlink>
      <w:r>
        <w:t xml:space="preserve"> </w:t>
      </w:r>
    </w:p>
    <w:p w14:paraId="45FFDCAC" w14:textId="77777777" w:rsidR="008B2D86" w:rsidRDefault="008B2D86" w:rsidP="00580377">
      <w:pPr>
        <w:rPr>
          <w:b/>
          <w:bCs/>
          <w:sz w:val="28"/>
          <w:szCs w:val="28"/>
        </w:rPr>
      </w:pPr>
    </w:p>
    <w:p w14:paraId="389D5D7D" w14:textId="2B10FE7D" w:rsidR="00B57761" w:rsidRDefault="00B57761" w:rsidP="00580377">
      <w:pPr>
        <w:rPr>
          <w:b/>
          <w:bCs/>
          <w:sz w:val="28"/>
          <w:szCs w:val="28"/>
        </w:rPr>
      </w:pPr>
      <w:r>
        <w:rPr>
          <w:b/>
          <w:bCs/>
          <w:sz w:val="28"/>
          <w:szCs w:val="28"/>
        </w:rPr>
        <w:t>Practice Exercises</w:t>
      </w:r>
    </w:p>
    <w:p w14:paraId="3612DCB3" w14:textId="4D6FDC8B" w:rsidR="00230811" w:rsidRDefault="00230811" w:rsidP="00230811">
      <w:pPr>
        <w:numPr>
          <w:ilvl w:val="0"/>
          <w:numId w:val="21"/>
        </w:numPr>
        <w:spacing w:before="0" w:after="0" w:line="240" w:lineRule="auto"/>
        <w:jc w:val="both"/>
        <w:rPr>
          <w:bCs/>
        </w:rPr>
      </w:pPr>
      <w:r>
        <w:rPr>
          <w:bCs/>
        </w:rPr>
        <w:t>Using nested if-else statements can be very confusing to read and error-prone as indicated in the code below. Rewrite the below program using if-</w:t>
      </w:r>
      <w:proofErr w:type="spellStart"/>
      <w:r>
        <w:rPr>
          <w:bCs/>
        </w:rPr>
        <w:t>elif</w:t>
      </w:r>
      <w:proofErr w:type="spellEnd"/>
      <w:r>
        <w:rPr>
          <w:bCs/>
        </w:rPr>
        <w:t>-else that eliminates all nested if-else statements.</w:t>
      </w:r>
    </w:p>
    <w:p w14:paraId="2C413C31" w14:textId="77777777" w:rsidR="00230811" w:rsidRPr="00230811" w:rsidRDefault="00230811" w:rsidP="00230811">
      <w:pPr>
        <w:spacing w:before="0" w:after="0" w:line="240" w:lineRule="auto"/>
        <w:ind w:left="720"/>
        <w:jc w:val="both"/>
        <w:rPr>
          <w:bCs/>
        </w:rPr>
      </w:pPr>
    </w:p>
    <w:p w14:paraId="2746CD0E" w14:textId="36735509" w:rsidR="00B57761" w:rsidRPr="00230811" w:rsidRDefault="00230811" w:rsidP="00230811">
      <w:pPr>
        <w:ind w:left="1080"/>
        <w:jc w:val="both"/>
        <w:rPr>
          <w:bCs/>
        </w:rPr>
      </w:pPr>
      <w:r>
        <w:rPr>
          <w:bCs/>
          <w:noProof/>
        </w:rPr>
        <w:drawing>
          <wp:inline distT="0" distB="0" distL="0" distR="0" wp14:anchorId="7DBDDCBF" wp14:editId="3AE9C92D">
            <wp:extent cx="3590925" cy="501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0925" cy="5010150"/>
                    </a:xfrm>
                    <a:prstGeom prst="rect">
                      <a:avLst/>
                    </a:prstGeom>
                    <a:noFill/>
                    <a:ln>
                      <a:noFill/>
                    </a:ln>
                  </pic:spPr>
                </pic:pic>
              </a:graphicData>
            </a:graphic>
          </wp:inline>
        </w:drawing>
      </w:r>
    </w:p>
    <w:sectPr w:rsidR="00B57761" w:rsidRPr="00230811" w:rsidSect="000F4321">
      <w:headerReference w:type="default" r:id="rId23"/>
      <w:footerReference w:type="default" r:id="rId24"/>
      <w:headerReference w:type="first" r:id="rId25"/>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B045E" w14:textId="77777777" w:rsidR="00FB0864" w:rsidRDefault="00FB0864">
      <w:r>
        <w:separator/>
      </w:r>
    </w:p>
  </w:endnote>
  <w:endnote w:type="continuationSeparator" w:id="0">
    <w:p w14:paraId="6B3E5866" w14:textId="77777777" w:rsidR="00FB0864" w:rsidRDefault="00FB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BC8EF" w14:textId="77777777" w:rsidR="00FB0864" w:rsidRDefault="00FB0864">
      <w:r>
        <w:separator/>
      </w:r>
    </w:p>
  </w:footnote>
  <w:footnote w:type="continuationSeparator" w:id="0">
    <w:p w14:paraId="0C296B5D" w14:textId="77777777" w:rsidR="00FB0864" w:rsidRDefault="00FB0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FB0864">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FB0864">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23"/>
  </w:num>
  <w:num w:numId="14">
    <w:abstractNumId w:val="17"/>
  </w:num>
  <w:num w:numId="15">
    <w:abstractNumId w:val="13"/>
  </w:num>
  <w:num w:numId="16">
    <w:abstractNumId w:val="15"/>
  </w:num>
  <w:num w:numId="17">
    <w:abstractNumId w:val="22"/>
  </w:num>
  <w:num w:numId="18">
    <w:abstractNumId w:val="20"/>
  </w:num>
  <w:num w:numId="19">
    <w:abstractNumId w:val="24"/>
  </w:num>
  <w:num w:numId="20">
    <w:abstractNumId w:val="21"/>
  </w:num>
  <w:num w:numId="21">
    <w:abstractNumId w:val="12"/>
  </w:num>
  <w:num w:numId="22">
    <w:abstractNumId w:val="11"/>
  </w:num>
  <w:num w:numId="23">
    <w:abstractNumId w:val="14"/>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10"/>
        <o:r id="V:Rule5" type="connector" idref="#Straight Connector 9"/>
        <o:r id="V:Rule6" type="connector" idref="#Straight Connector 15"/>
        <o:r id="V:Rule7" type="connector" idref="#Straight Connector 11"/>
        <o:r id="V:Rule8" type="connector" idref="#Straight Connector 21"/>
        <o:r id="V:Rule9" type="connector" idref="#Straight Connector 16"/>
        <o:r id="V:Rule10" type="connector" idref="#Straight Connector 17"/>
        <o:r id="V:Rule11" type="connector" idref="#Straight Connector 19"/>
        <o:r id="V:Rule12" type="connector" idref="#Straight Connector 20"/>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46F37"/>
    <w:rsid w:val="00067C18"/>
    <w:rsid w:val="000E3233"/>
    <w:rsid w:val="000E7423"/>
    <w:rsid w:val="000F4321"/>
    <w:rsid w:val="00104031"/>
    <w:rsid w:val="00111C8E"/>
    <w:rsid w:val="00125DF4"/>
    <w:rsid w:val="00135616"/>
    <w:rsid w:val="0016067C"/>
    <w:rsid w:val="00160773"/>
    <w:rsid w:val="00165490"/>
    <w:rsid w:val="001F2262"/>
    <w:rsid w:val="00230811"/>
    <w:rsid w:val="002502F0"/>
    <w:rsid w:val="00265E17"/>
    <w:rsid w:val="0028215D"/>
    <w:rsid w:val="00284877"/>
    <w:rsid w:val="00290290"/>
    <w:rsid w:val="002D76A6"/>
    <w:rsid w:val="002E4ED3"/>
    <w:rsid w:val="002F17C9"/>
    <w:rsid w:val="00324C5F"/>
    <w:rsid w:val="00326324"/>
    <w:rsid w:val="00327B5F"/>
    <w:rsid w:val="00334F3E"/>
    <w:rsid w:val="00377DB9"/>
    <w:rsid w:val="003836E6"/>
    <w:rsid w:val="00392512"/>
    <w:rsid w:val="00395155"/>
    <w:rsid w:val="003B2AD4"/>
    <w:rsid w:val="003E3CE4"/>
    <w:rsid w:val="003F097A"/>
    <w:rsid w:val="00460597"/>
    <w:rsid w:val="0048151E"/>
    <w:rsid w:val="00481C95"/>
    <w:rsid w:val="00490572"/>
    <w:rsid w:val="004C1E4D"/>
    <w:rsid w:val="004E28BA"/>
    <w:rsid w:val="004F2B02"/>
    <w:rsid w:val="004F2FD2"/>
    <w:rsid w:val="00544AD5"/>
    <w:rsid w:val="00580377"/>
    <w:rsid w:val="005A34E0"/>
    <w:rsid w:val="00623FDC"/>
    <w:rsid w:val="0063140E"/>
    <w:rsid w:val="00645A9F"/>
    <w:rsid w:val="006524A8"/>
    <w:rsid w:val="00672757"/>
    <w:rsid w:val="006B407C"/>
    <w:rsid w:val="006D18E5"/>
    <w:rsid w:val="006D7404"/>
    <w:rsid w:val="006F21FC"/>
    <w:rsid w:val="00715E1E"/>
    <w:rsid w:val="00721739"/>
    <w:rsid w:val="007230C8"/>
    <w:rsid w:val="00750D51"/>
    <w:rsid w:val="00754E30"/>
    <w:rsid w:val="00792628"/>
    <w:rsid w:val="007C28FC"/>
    <w:rsid w:val="007E0A34"/>
    <w:rsid w:val="007F53D6"/>
    <w:rsid w:val="00801993"/>
    <w:rsid w:val="008907DC"/>
    <w:rsid w:val="00890A59"/>
    <w:rsid w:val="008B2D86"/>
    <w:rsid w:val="008E7FB4"/>
    <w:rsid w:val="008F1683"/>
    <w:rsid w:val="008F2B75"/>
    <w:rsid w:val="00912A2D"/>
    <w:rsid w:val="00913357"/>
    <w:rsid w:val="00917A2B"/>
    <w:rsid w:val="009221ED"/>
    <w:rsid w:val="0096361D"/>
    <w:rsid w:val="00965D6B"/>
    <w:rsid w:val="009C4C28"/>
    <w:rsid w:val="009C53F6"/>
    <w:rsid w:val="009D0524"/>
    <w:rsid w:val="00A1414E"/>
    <w:rsid w:val="00A21C4A"/>
    <w:rsid w:val="00A23B13"/>
    <w:rsid w:val="00A50942"/>
    <w:rsid w:val="00A7095B"/>
    <w:rsid w:val="00A7193C"/>
    <w:rsid w:val="00AA44E6"/>
    <w:rsid w:val="00AC5A4A"/>
    <w:rsid w:val="00AE6722"/>
    <w:rsid w:val="00B06DF3"/>
    <w:rsid w:val="00B24397"/>
    <w:rsid w:val="00B27965"/>
    <w:rsid w:val="00B461F2"/>
    <w:rsid w:val="00B57761"/>
    <w:rsid w:val="00B941EA"/>
    <w:rsid w:val="00B96742"/>
    <w:rsid w:val="00BA164D"/>
    <w:rsid w:val="00BE2983"/>
    <w:rsid w:val="00C07F35"/>
    <w:rsid w:val="00C14964"/>
    <w:rsid w:val="00C23ED5"/>
    <w:rsid w:val="00C26138"/>
    <w:rsid w:val="00C32C4E"/>
    <w:rsid w:val="00C34124"/>
    <w:rsid w:val="00C34565"/>
    <w:rsid w:val="00C64C59"/>
    <w:rsid w:val="00C7190B"/>
    <w:rsid w:val="00C769CC"/>
    <w:rsid w:val="00CE207E"/>
    <w:rsid w:val="00D308FD"/>
    <w:rsid w:val="00D42B02"/>
    <w:rsid w:val="00D6739D"/>
    <w:rsid w:val="00DB2D92"/>
    <w:rsid w:val="00DC39C2"/>
    <w:rsid w:val="00DD0958"/>
    <w:rsid w:val="00E05C13"/>
    <w:rsid w:val="00E1600C"/>
    <w:rsid w:val="00E241FE"/>
    <w:rsid w:val="00E34E8A"/>
    <w:rsid w:val="00E35EBA"/>
    <w:rsid w:val="00E94728"/>
    <w:rsid w:val="00EB535B"/>
    <w:rsid w:val="00ED43CB"/>
    <w:rsid w:val="00ED750D"/>
    <w:rsid w:val="00EE6D1D"/>
    <w:rsid w:val="00EF7EA6"/>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file:///C:\Users\jlg20\AppData\Local\Temp\msohtmlclip1\02\clip_image002.p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byjus.com/maths/truth-tab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file:///C:\Users\jlg20\AppData\Local\Temp\msohtmlclip1\02\clip_image001.png"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250810"/>
    <w:rsid w:val="002E2FEF"/>
    <w:rsid w:val="00795E6F"/>
    <w:rsid w:val="00A81CD1"/>
    <w:rsid w:val="00BA2F76"/>
    <w:rsid w:val="00D1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215</TotalTime>
  <Pages>12</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17</cp:revision>
  <dcterms:created xsi:type="dcterms:W3CDTF">2021-12-28T19:43:00Z</dcterms:created>
  <dcterms:modified xsi:type="dcterms:W3CDTF">2022-01-25T00:31:00Z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