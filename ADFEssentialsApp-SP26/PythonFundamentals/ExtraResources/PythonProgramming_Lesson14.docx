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D70B57">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103A1C0F" w14:textId="77777777" w:rsidR="0094603F" w:rsidRPr="0094603F" w:rsidRDefault="0094603F" w:rsidP="0094603F">
      <w:pPr>
        <w:numPr>
          <w:ilvl w:val="0"/>
          <w:numId w:val="23"/>
        </w:numPr>
        <w:spacing w:before="0" w:after="0" w:line="240" w:lineRule="auto"/>
        <w:jc w:val="both"/>
      </w:pPr>
      <w:r w:rsidRPr="0094603F">
        <w:t>Data structures:</w:t>
      </w:r>
    </w:p>
    <w:p w14:paraId="20531303" w14:textId="77777777" w:rsidR="0094603F" w:rsidRPr="0094603F" w:rsidRDefault="0094603F" w:rsidP="0094603F">
      <w:pPr>
        <w:numPr>
          <w:ilvl w:val="1"/>
          <w:numId w:val="23"/>
        </w:numPr>
        <w:spacing w:before="0" w:after="0" w:line="240" w:lineRule="auto"/>
        <w:ind w:left="1260" w:hanging="360"/>
        <w:jc w:val="both"/>
      </w:pPr>
      <w:r w:rsidRPr="0094603F">
        <w:t>Lists</w:t>
      </w:r>
    </w:p>
    <w:p w14:paraId="2E0D3055"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94603F">
        <w:t>Lists: when</w:t>
      </w:r>
      <w:r w:rsidRPr="00F910D4">
        <w:t xml:space="preserve"> print a subset of the list this does not overwrite the original list. </w:t>
      </w:r>
      <w:proofErr w:type="gramStart"/>
      <w:r w:rsidRPr="00F910D4">
        <w:t>Instead</w:t>
      </w:r>
      <w:proofErr w:type="gramEnd"/>
      <w:r w:rsidRPr="00F910D4">
        <w:t xml:space="preserve"> it creates a new list that gets printed.</w:t>
      </w:r>
    </w:p>
    <w:p w14:paraId="4B040957" w14:textId="77777777" w:rsidR="0094603F" w:rsidRPr="00F910D4" w:rsidRDefault="0094603F" w:rsidP="0094603F">
      <w:pPr>
        <w:ind w:left="2520"/>
        <w:jc w:val="both"/>
      </w:pPr>
    </w:p>
    <w:p w14:paraId="74E72DFC"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INCLUDEPICTURE  "C:\\Users\\jlg20\\AppData\\Local\\Temp\\msohtmlclip1\\02\\clip_image001.png" \* MERGEFORMATINET </w:instrText>
      </w:r>
      <w:r w:rsidR="006C6C43">
        <w:fldChar w:fldCharType="separate"/>
      </w:r>
      <w:r w:rsidR="00D70B57">
        <w:fldChar w:fldCharType="begin"/>
      </w:r>
      <w:r w:rsidR="00D70B57">
        <w:instrText xml:space="preserve"> </w:instrText>
      </w:r>
      <w:r w:rsidR="00D70B57">
        <w:instrText>INCLUDEPICTURE  "C:\\Users\\jlg20\\AppData\\Local\\Temp\\msohtmlclip1\\02\\clip_image001.png" \* MERGEFORMATINET</w:instrText>
      </w:r>
      <w:r w:rsidR="00D70B57">
        <w:instrText xml:space="preserve"> </w:instrText>
      </w:r>
      <w:r w:rsidR="00D70B57">
        <w:fldChar w:fldCharType="separate"/>
      </w:r>
      <w:r w:rsidR="009A00BE">
        <w:pict w14:anchorId="3BAC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generated alternative text:&#10;8 &#10;Eile Edit View Navigate &#10;HelloWorld ) app.py &#10;'Sarah', 'Mary'] &#10;[ 'Mosh', 'Sarah'] &#10;Code &#10;Refactor &#10;Run &#10;Tools &#10;vcs &#10;Window &#10;Help &#10;HelloWorld [...\HelloWorld] - ...\app.py &#10;x &#10;app.py &#10;print(names) &#10;print(names[2]) &#10;print(names[-l]) &#10;print(names[-2]) &#10;app &#10;C:\Users\j1g20\PycharmProjects\He110Wor1d\venv\Scripts\python.exe C:/Users/j1g20/PycharmProjects/He110Wor1d/app.py &#10;['John', &#10;John &#10;Mosh &#10;Mary &#10;[ 'Mosh', &#10;'Bob &#10;'Mosh' , &#10;'Sarah', 'Mary'] &#10;4: Run &#10;Process finished with &#10;6: TODO Terminal &#10;C] &#10;PyCharm 2019.3.2 available: // Update... &#10;exit code 0 &#10;Python Console &#10;(today 10:53 AM) &#10;8:18 &#10;CRLF &#10;UTF-8 4 spaces &#10;Event Log &#10;Python 3.7 (HelloWorld) " style="width:413.25pt;height:260.25pt">
            <v:imagedata r:id="rId8" r:href="rId9"/>
          </v:shape>
        </w:pict>
      </w:r>
      <w:r w:rsidR="00D70B57">
        <w:fldChar w:fldCharType="end"/>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3DC2584" w14:textId="77777777" w:rsidR="0094603F" w:rsidRPr="00F910D4" w:rsidRDefault="0094603F" w:rsidP="0094603F">
      <w:pPr>
        <w:pStyle w:val="NormalWeb"/>
        <w:spacing w:before="0" w:after="0"/>
        <w:ind w:left="1620"/>
      </w:pPr>
      <w:r w:rsidRPr="00F910D4">
        <w:t> </w:t>
      </w:r>
    </w:p>
    <w:p w14:paraId="60D8F815" w14:textId="77777777" w:rsidR="009F6A36" w:rsidRDefault="009F6A36" w:rsidP="0094603F">
      <w:pPr>
        <w:pStyle w:val="NormalWeb"/>
        <w:spacing w:before="0" w:after="0"/>
        <w:ind w:left="1620"/>
      </w:pPr>
    </w:p>
    <w:p w14:paraId="11830509" w14:textId="77777777" w:rsidR="009F6A36" w:rsidRDefault="009F6A36" w:rsidP="0094603F">
      <w:pPr>
        <w:pStyle w:val="NormalWeb"/>
        <w:spacing w:before="0" w:after="0"/>
        <w:ind w:left="1620"/>
      </w:pPr>
    </w:p>
    <w:p w14:paraId="3C5C25E2" w14:textId="77777777" w:rsidR="009F6A36" w:rsidRDefault="009F6A36" w:rsidP="0094603F">
      <w:pPr>
        <w:pStyle w:val="NormalWeb"/>
        <w:spacing w:before="0" w:after="0"/>
        <w:ind w:left="1620"/>
      </w:pPr>
    </w:p>
    <w:p w14:paraId="7250A7F6" w14:textId="77777777" w:rsidR="009F6A36" w:rsidRDefault="009F6A36" w:rsidP="0094603F">
      <w:pPr>
        <w:pStyle w:val="NormalWeb"/>
        <w:spacing w:before="0" w:after="0"/>
        <w:ind w:left="1620"/>
      </w:pPr>
    </w:p>
    <w:p w14:paraId="44B8484F" w14:textId="77777777" w:rsidR="009F6A36" w:rsidRDefault="009F6A36" w:rsidP="0094603F">
      <w:pPr>
        <w:pStyle w:val="NormalWeb"/>
        <w:spacing w:before="0" w:after="0"/>
        <w:ind w:left="1620"/>
      </w:pPr>
    </w:p>
    <w:p w14:paraId="56F818F8" w14:textId="77777777" w:rsidR="009F6A36" w:rsidRDefault="009F6A36" w:rsidP="0094603F">
      <w:pPr>
        <w:pStyle w:val="NormalWeb"/>
        <w:spacing w:before="0" w:after="0"/>
        <w:ind w:left="1620"/>
      </w:pPr>
    </w:p>
    <w:p w14:paraId="43115457" w14:textId="77777777" w:rsidR="009F6A36" w:rsidRDefault="009F6A36" w:rsidP="0094603F">
      <w:pPr>
        <w:pStyle w:val="NormalWeb"/>
        <w:spacing w:before="0" w:after="0"/>
        <w:ind w:left="1620"/>
      </w:pPr>
    </w:p>
    <w:p w14:paraId="6CDBBACE" w14:textId="77777777" w:rsidR="009F6A36" w:rsidRDefault="009F6A36" w:rsidP="0094603F">
      <w:pPr>
        <w:pStyle w:val="NormalWeb"/>
        <w:spacing w:before="0" w:after="0"/>
        <w:ind w:left="1620"/>
      </w:pPr>
    </w:p>
    <w:p w14:paraId="71EFB566" w14:textId="77777777" w:rsidR="009F6A36" w:rsidRDefault="009F6A36" w:rsidP="0094603F">
      <w:pPr>
        <w:pStyle w:val="NormalWeb"/>
        <w:spacing w:before="0" w:after="0"/>
        <w:ind w:left="1620"/>
      </w:pPr>
    </w:p>
    <w:p w14:paraId="1BF5E699" w14:textId="77777777" w:rsidR="009F6A36" w:rsidRDefault="009F6A36" w:rsidP="0094603F">
      <w:pPr>
        <w:pStyle w:val="NormalWeb"/>
        <w:spacing w:before="0" w:after="0"/>
        <w:ind w:left="1620"/>
      </w:pPr>
    </w:p>
    <w:p w14:paraId="59AC4549" w14:textId="77777777" w:rsidR="009F6A36" w:rsidRDefault="009F6A36" w:rsidP="0094603F">
      <w:pPr>
        <w:pStyle w:val="NormalWeb"/>
        <w:spacing w:before="0" w:after="0"/>
        <w:ind w:left="1620"/>
      </w:pPr>
    </w:p>
    <w:p w14:paraId="0F98144B" w14:textId="439C2E62" w:rsidR="0094603F" w:rsidRPr="00F910D4" w:rsidRDefault="0094603F" w:rsidP="0094603F">
      <w:pPr>
        <w:pStyle w:val="NormalWeb"/>
        <w:spacing w:before="0" w:after="0"/>
        <w:ind w:left="1620"/>
      </w:pPr>
      <w:r w:rsidRPr="00F910D4">
        <w:t>Values in the list can be modified using the index for that value.</w:t>
      </w:r>
    </w:p>
    <w:p w14:paraId="584F44D5" w14:textId="0CDF406B" w:rsidR="0094603F" w:rsidRDefault="0094603F" w:rsidP="0094603F">
      <w:pPr>
        <w:pStyle w:val="NormalWeb"/>
        <w:spacing w:before="0" w:after="0"/>
        <w:ind w:left="1620"/>
      </w:pPr>
      <w:r w:rsidRPr="00F910D4">
        <w:t> </w:t>
      </w:r>
    </w:p>
    <w:p w14:paraId="74107312"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INCLUDEPICTURE  "C:\\Users\\jlg20\\AppData\\Local\\Temp\\msohtmlclip1\\02\\clip_image002.png" \* MERGEFORMATINET </w:instrText>
      </w:r>
      <w:r w:rsidR="000824C9">
        <w:fldChar w:fldCharType="separate"/>
      </w:r>
      <w:r w:rsidR="006C6C43">
        <w:fldChar w:fldCharType="begin"/>
      </w:r>
      <w:r w:rsidR="006C6C43">
        <w:instrText xml:space="preserve"> INCLUDEPICTURE  "C:\\Users\\jlg20\\AppData\\Local\\Temp\\msohtmlclip1\\02\\clip_image002.png" \* MERGEFORMATINET </w:instrText>
      </w:r>
      <w:r w:rsidR="006C6C43">
        <w:fldChar w:fldCharType="separate"/>
      </w:r>
      <w:r w:rsidR="00D70B57">
        <w:fldChar w:fldCharType="begin"/>
      </w:r>
      <w:r w:rsidR="00D70B57">
        <w:instrText xml:space="preserve"> </w:instrText>
      </w:r>
      <w:r w:rsidR="00D70B57">
        <w:instrText>INCLUDEPICTURE  "C:\\Users\\jlg20\\AppData\\Local\\Temp\\msohtmlclip1\\02\\clip_image002.png" \* MERGEFORMATINET</w:instrText>
      </w:r>
      <w:r w:rsidR="00D70B57">
        <w:instrText xml:space="preserve"> </w:instrText>
      </w:r>
      <w:r w:rsidR="00D70B57">
        <w:fldChar w:fldCharType="separate"/>
      </w:r>
      <w:r w:rsidR="009A00BE">
        <w:pict w14:anchorId="6914448A">
          <v:shape id="_x0000_i1026" type="#_x0000_t75" alt="Machine generated alternative text:&#10;Eile Edit View Navigate &#10;HelloWorld ) app.py &#10;'Mosh', 'Sarah', &#10;Code &#10;'Bob', &#10;Refactor &#10;Run &#10;Tools &#10;vcs &#10;' Mary ' &#10;Window &#10;Help &#10;HelloWorld [...\HelloWorld] - ...\app.py &#10;x &#10;4 &#10;app.py &#10;['John', &#10;names &#10;'Jon' &#10;print(names) &#10;app &#10;C:\Users\j1g20\PycharmProjects\He110Wor1d\venv\Scripts\python.exe C:/Users/j1g20/PycharmProjects/He110Wor1d/app.py &#10;4: Run &#10;['Jon', 'Bob &#10;, 'Mosh', &#10;Process finished with &#10;6: TODO Terminal &#10;C] &#10;PyCharm 2019.3.2 available: // Update... &#10;'Sarah', 'Mary'] &#10;exit code 0 &#10;Python Console &#10;(today 10:53 AM) &#10;CRLF &#10;UTF-8 4 spaces &#10;Event Log &#10;Python 3.7 (HelloWorld) " style="width:414pt;height:259.5pt">
            <v:imagedata r:id="rId10" r:href="rId11"/>
          </v:shape>
        </w:pict>
      </w:r>
      <w:r w:rsidR="00D70B57">
        <w:fldChar w:fldCharType="end"/>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61B759F" w14:textId="40EAD9A3" w:rsidR="0094603F" w:rsidRDefault="0094603F" w:rsidP="0094603F">
      <w:pPr>
        <w:ind w:left="2520"/>
        <w:jc w:val="both"/>
      </w:pPr>
    </w:p>
    <w:p w14:paraId="0CAC0D12" w14:textId="3F7E30A0" w:rsidR="009F6A36" w:rsidRDefault="009F6A36" w:rsidP="0094603F">
      <w:pPr>
        <w:ind w:left="2520"/>
        <w:jc w:val="both"/>
      </w:pPr>
    </w:p>
    <w:p w14:paraId="671C2FBB" w14:textId="3F600F52" w:rsidR="009F6A36" w:rsidRDefault="009F6A36" w:rsidP="0094603F">
      <w:pPr>
        <w:ind w:left="2520"/>
        <w:jc w:val="both"/>
      </w:pPr>
    </w:p>
    <w:p w14:paraId="63389654" w14:textId="0CEBF0AE" w:rsidR="009F6A36" w:rsidRDefault="009F6A36" w:rsidP="0094603F">
      <w:pPr>
        <w:ind w:left="2520"/>
        <w:jc w:val="both"/>
      </w:pPr>
    </w:p>
    <w:p w14:paraId="527D06B8" w14:textId="2177B3F0" w:rsidR="009F6A36" w:rsidRDefault="009F6A36" w:rsidP="0094603F">
      <w:pPr>
        <w:ind w:left="2520"/>
        <w:jc w:val="both"/>
      </w:pPr>
    </w:p>
    <w:p w14:paraId="083EB1AB" w14:textId="6832986D" w:rsidR="009F6A36" w:rsidRDefault="009F6A36" w:rsidP="0094603F">
      <w:pPr>
        <w:ind w:left="2520"/>
        <w:jc w:val="both"/>
      </w:pPr>
    </w:p>
    <w:p w14:paraId="780E8D59" w14:textId="615183EB" w:rsidR="009F6A36" w:rsidRDefault="009F6A36" w:rsidP="0094603F">
      <w:pPr>
        <w:ind w:left="2520"/>
        <w:jc w:val="both"/>
      </w:pPr>
    </w:p>
    <w:p w14:paraId="0F3EC07D" w14:textId="756B4762" w:rsidR="009F6A36" w:rsidRDefault="009F6A36" w:rsidP="0094603F">
      <w:pPr>
        <w:ind w:left="2520"/>
        <w:jc w:val="both"/>
      </w:pPr>
    </w:p>
    <w:p w14:paraId="2F9E81D9" w14:textId="6EE8366C" w:rsidR="009F6A36" w:rsidRDefault="009F6A36" w:rsidP="0094603F">
      <w:pPr>
        <w:ind w:left="2520"/>
        <w:jc w:val="both"/>
      </w:pPr>
    </w:p>
    <w:p w14:paraId="5D7CD035" w14:textId="184C6E94" w:rsidR="009F6A36" w:rsidRDefault="009F6A36" w:rsidP="0094603F">
      <w:pPr>
        <w:ind w:left="2520"/>
        <w:jc w:val="both"/>
      </w:pPr>
    </w:p>
    <w:p w14:paraId="473AD7C4" w14:textId="3774564A" w:rsidR="009F6A36" w:rsidRDefault="009F6A36" w:rsidP="0094603F">
      <w:pPr>
        <w:ind w:left="2520"/>
        <w:jc w:val="both"/>
      </w:pPr>
    </w:p>
    <w:p w14:paraId="051F37CB" w14:textId="19AC113C" w:rsidR="009F6A36" w:rsidRDefault="009F6A36" w:rsidP="0094603F">
      <w:pPr>
        <w:ind w:left="2520"/>
        <w:jc w:val="both"/>
      </w:pPr>
    </w:p>
    <w:p w14:paraId="791DDDE5" w14:textId="77777777" w:rsidR="009F6A36" w:rsidRPr="00F910D4" w:rsidRDefault="009F6A36" w:rsidP="0094603F">
      <w:pPr>
        <w:ind w:left="2520"/>
        <w:jc w:val="both"/>
      </w:pPr>
    </w:p>
    <w:p w14:paraId="28E3E83D" w14:textId="428538AF" w:rsidR="0094603F" w:rsidRPr="00F910D4" w:rsidRDefault="0094603F" w:rsidP="008B3C4C">
      <w:pPr>
        <w:ind w:left="900" w:firstLine="720"/>
        <w:textAlignment w:val="center"/>
      </w:pPr>
      <w:r w:rsidRPr="00F910D4">
        <w:t>Exercise: write a program to find the largest number in a list.</w:t>
      </w:r>
    </w:p>
    <w:p w14:paraId="4A512495" w14:textId="77777777" w:rsidR="0094603F" w:rsidRPr="00F910D4" w:rsidRDefault="0094603F" w:rsidP="008B3C4C">
      <w:pPr>
        <w:pStyle w:val="NormalWeb"/>
        <w:spacing w:before="0" w:after="0"/>
        <w:ind w:left="720"/>
      </w:pPr>
      <w:r>
        <w:tab/>
      </w:r>
      <w:r>
        <w:tab/>
        <w:t xml:space="preserve">    </w:t>
      </w: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INCLUDEPICTURE  "C:\\Users\\jlg20\\AppData\\Local\\Temp\\msohtmlclip1\\02\\clip_image001.png" \* MERGEFORMATINET </w:instrText>
      </w:r>
      <w:r w:rsidR="006C6C43">
        <w:fldChar w:fldCharType="separate"/>
      </w:r>
      <w:r w:rsidR="00D70B57">
        <w:fldChar w:fldCharType="begin"/>
      </w:r>
      <w:r w:rsidR="00D70B57">
        <w:instrText xml:space="preserve"> </w:instrText>
      </w:r>
      <w:r w:rsidR="00D70B57">
        <w:instrText>INCLUDEPICTURE  "C:\\Users\\jlg20\\AppData\\Local\\Temp\\msohtmlclip1\\02\\clip_image001.png" \* MERGEFORMATINET</w:instrText>
      </w:r>
      <w:r w:rsidR="00D70B57">
        <w:instrText xml:space="preserve"> </w:instrText>
      </w:r>
      <w:r w:rsidR="00D70B57">
        <w:fldChar w:fldCharType="separate"/>
      </w:r>
      <w:r w:rsidR="009A00BE">
        <w:pict w14:anchorId="49964689">
          <v:shape id="_x0000_i1027" type="#_x0000_t75" alt="Machine generated alternative text:&#10;Eile Edit View Navigate &#10;HelloWorld ) app.py &#10;8, &#10;Code &#10;2, 10, &#10;Refactor &#10;Run &#10;Tools &#10;vcs &#10;Window &#10;Help &#10;HelloWorld [...\HelloWorld] - ...\app.py &#10;x &#10;app.py &#10;numbers &#10;max = numbers[0] &#10;4] &#10;6 &#10;Run: &#10;- for number in numbers: &#10;if number &gt; max: &#10;max = number &#10;print(max) &#10;app &#10;C:\Users\j1g20\PycharmProjects\He110Wor1d\venv\Scripts\python.exe C:/Users/j1g20/PycharmProjects/He110Wor1d/app.py &#10;4: Run &#10;10 &#10;Process finished with &#10;6: TODO Terminal &#10;C] &#10;PyCharm 2019.3.2 available: // Update... &#10;exit code 0 &#10;Python Console &#10;(today 10:53 AM) &#10;CRLF &#10;UTF-8 4 spaces &#10;Event Log &#10;Python 3.7 (HelloWorld) " style="width:410.25pt;height:258.75pt">
            <v:imagedata r:id="rId12" r:href="rId13"/>
          </v:shape>
        </w:pict>
      </w:r>
      <w:r w:rsidR="00D70B57">
        <w:fldChar w:fldCharType="end"/>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BA607A3" w14:textId="77777777" w:rsidR="0094603F" w:rsidRPr="00F910D4" w:rsidRDefault="0094603F" w:rsidP="008B3C4C">
      <w:pPr>
        <w:jc w:val="both"/>
        <w:rPr>
          <w:color w:val="000000"/>
        </w:rPr>
      </w:pPr>
    </w:p>
    <w:p w14:paraId="3B7FDF2B"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8B3C4C">
        <w:t>2D Lists: 2D</w:t>
      </w:r>
      <w:r w:rsidRPr="00F910D4">
        <w:t xml:space="preserve"> Lists: 2D lists have a lot of application in data science and machine learning. A 3-dimensional matrix (mathematics) can be represented in Python with a 2D list. 2D lists are where each item in that list is in another list. To access items in a 2D list, there is an outer list and then an inner list. The first [] refer to the outer list index and then the second [] refer to the inner list index. Nested loops can be used to iterate all the items in a 2D list.</w:t>
      </w:r>
    </w:p>
    <w:p w14:paraId="33A13E20" w14:textId="0BDC76BB" w:rsidR="0094603F" w:rsidRDefault="0094603F" w:rsidP="0094603F">
      <w:pPr>
        <w:ind w:left="2520"/>
        <w:jc w:val="both"/>
        <w:rPr>
          <w:color w:val="000000"/>
        </w:rPr>
      </w:pPr>
    </w:p>
    <w:p w14:paraId="23C39FA7" w14:textId="22D09A98" w:rsidR="008B3C4C" w:rsidRDefault="008B3C4C" w:rsidP="0094603F">
      <w:pPr>
        <w:ind w:left="2520"/>
        <w:jc w:val="both"/>
        <w:rPr>
          <w:color w:val="000000"/>
        </w:rPr>
      </w:pPr>
    </w:p>
    <w:p w14:paraId="37C7734A" w14:textId="799EAEF4" w:rsidR="008B3C4C" w:rsidRDefault="008B3C4C" w:rsidP="0094603F">
      <w:pPr>
        <w:ind w:left="2520"/>
        <w:jc w:val="both"/>
        <w:rPr>
          <w:color w:val="000000"/>
        </w:rPr>
      </w:pPr>
    </w:p>
    <w:p w14:paraId="57AAB502" w14:textId="4AEEFCFF" w:rsidR="008B3C4C" w:rsidRDefault="008B3C4C" w:rsidP="0094603F">
      <w:pPr>
        <w:ind w:left="2520"/>
        <w:jc w:val="both"/>
        <w:rPr>
          <w:color w:val="000000"/>
        </w:rPr>
      </w:pPr>
    </w:p>
    <w:p w14:paraId="4D6C925C" w14:textId="5937B773" w:rsidR="008B3C4C" w:rsidRDefault="008B3C4C" w:rsidP="0094603F">
      <w:pPr>
        <w:ind w:left="2520"/>
        <w:jc w:val="both"/>
        <w:rPr>
          <w:color w:val="000000"/>
        </w:rPr>
      </w:pPr>
    </w:p>
    <w:p w14:paraId="4985A36C" w14:textId="26DB4E9D" w:rsidR="008B3C4C" w:rsidRDefault="008B3C4C" w:rsidP="0094603F">
      <w:pPr>
        <w:ind w:left="2520"/>
        <w:jc w:val="both"/>
        <w:rPr>
          <w:color w:val="000000"/>
        </w:rPr>
      </w:pPr>
    </w:p>
    <w:p w14:paraId="4663917C" w14:textId="74D12194" w:rsidR="008B3C4C" w:rsidRDefault="008B3C4C" w:rsidP="0094603F">
      <w:pPr>
        <w:ind w:left="2520"/>
        <w:jc w:val="both"/>
        <w:rPr>
          <w:color w:val="000000"/>
        </w:rPr>
      </w:pPr>
    </w:p>
    <w:p w14:paraId="16021B50" w14:textId="77777777" w:rsidR="008B3C4C" w:rsidRPr="00F910D4" w:rsidRDefault="008B3C4C" w:rsidP="0094603F">
      <w:pPr>
        <w:ind w:left="2520"/>
        <w:jc w:val="both"/>
        <w:rPr>
          <w:color w:val="000000"/>
        </w:rPr>
      </w:pPr>
    </w:p>
    <w:p w14:paraId="4BD932BB" w14:textId="442E883C"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INCLUDEPICTURE  "C:\\Users\\jlg20\\AppData\\Local\\Temp\\msohtmlclip1\\02\\clip_image001.png" \* MERGEFORMATINET </w:instrText>
      </w:r>
      <w:r w:rsidR="000824C9">
        <w:fldChar w:fldCharType="separate"/>
      </w:r>
      <w:r w:rsidR="006C6C43">
        <w:fldChar w:fldCharType="begin"/>
      </w:r>
      <w:r w:rsidR="006C6C43">
        <w:instrText xml:space="preserve"> INCLUDEPICTURE  "C:\\Users\\jlg20\\AppData\\Local\\Temp\\msohtmlclip1\\02\\clip_image001.png" \* MERGEFORMATINET </w:instrText>
      </w:r>
      <w:r w:rsidR="006C6C43">
        <w:fldChar w:fldCharType="separate"/>
      </w:r>
      <w:r w:rsidR="00D70B57">
        <w:fldChar w:fldCharType="begin"/>
      </w:r>
      <w:r w:rsidR="00D70B57">
        <w:instrText xml:space="preserve"> </w:instrText>
      </w:r>
      <w:r w:rsidR="00D70B57">
        <w:instrText>INCLUDEPICTURE  "C:\\Users\\jlg20\\AppData\\Local\\Temp\\msohtmlclip1\\02\\clip_image001.png" \* MERGEFORMATINET</w:instrText>
      </w:r>
      <w:r w:rsidR="00D70B57">
        <w:instrText xml:space="preserve"> </w:instrText>
      </w:r>
      <w:r w:rsidR="00D70B57">
        <w:fldChar w:fldCharType="separate"/>
      </w:r>
      <w:r w:rsidR="009A00BE">
        <w:pict w14:anchorId="251CDEE5">
          <v:shape id="_x0000_i1028" type="#_x0000_t75" alt="Machine generated alternative text:&#10;Eile Edit View Navigate &#10;HelloWorld ) app.py &#10;app.py &#10;matrix &#10;20 &#10;7 &#10;app &#10;Code &#10;3], &#10;Refactor &#10;Run &#10;Tools &#10;vcs &#10;Window &#10;Help &#10;HelloWorld [...\HelloWorld] - ...\app.py &#10;x &#10;C:\Users\j1g20\PycharmProjects\He110Wor1d\venv\Scripts\python.exe C:/Users/j1g20/PycharmProjects/He110Wor1d/app.py &#10;2 &#10;20 &#10;Process finished with exit code 0 &#10;4: Run &#10;6: TODO Terminal &#10;C] &#10;PEP 8: no newline at end of file &#10;Python Console &#10;7:20 &#10;CRLF &#10;UTF-8 4 spaces &#10;Event Log &#10;Python 3.7 (HelloWorld) " style="width:378.75pt;height:239.25pt">
            <v:imagedata r:id="rId14" r:href="rId15"/>
          </v:shape>
        </w:pict>
      </w:r>
      <w:r w:rsidR="00D70B57">
        <w:fldChar w:fldCharType="end"/>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67C195B" w14:textId="77777777" w:rsidR="0094603F" w:rsidRPr="00F910D4" w:rsidRDefault="0094603F" w:rsidP="0094603F">
      <w:pPr>
        <w:pStyle w:val="NormalWeb"/>
        <w:spacing w:before="0" w:after="0"/>
        <w:ind w:left="1440"/>
      </w:pPr>
      <w:r w:rsidRPr="00F910D4">
        <w:t> </w:t>
      </w:r>
    </w:p>
    <w:p w14:paraId="41E5A7B4" w14:textId="2FABF774"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INCLUDEPICTURE  "C:\\Users\\jlg20\\AppData\\Local\\Temp\\msohtmlclip1\\02\\clip_image002.png" \* MERGEFORMATINET </w:instrText>
      </w:r>
      <w:r w:rsidR="000824C9">
        <w:fldChar w:fldCharType="separate"/>
      </w:r>
      <w:r w:rsidR="006C6C43">
        <w:fldChar w:fldCharType="begin"/>
      </w:r>
      <w:r w:rsidR="006C6C43">
        <w:instrText xml:space="preserve"> INCLUDEPICTURE  "C:\\Users\\jlg20\\AppData\\Local\\Temp\\msohtmlclip1\\02\\clip_image002.png" \* MERGEFORMATINET </w:instrText>
      </w:r>
      <w:r w:rsidR="006C6C43">
        <w:fldChar w:fldCharType="separate"/>
      </w:r>
      <w:r w:rsidR="00D70B57">
        <w:fldChar w:fldCharType="begin"/>
      </w:r>
      <w:r w:rsidR="00D70B57">
        <w:instrText xml:space="preserve"> </w:instrText>
      </w:r>
      <w:r w:rsidR="00D70B57">
        <w:instrText xml:space="preserve">INCLUDEPICTURE </w:instrText>
      </w:r>
      <w:r w:rsidR="00D70B57">
        <w:instrText xml:space="preserve"> "C:\\Users\\jlg20\\AppData\\Local\\Temp\\msohtmlclip1\\02\\clip_image002.png" \* MERGEFORMATINET</w:instrText>
      </w:r>
      <w:r w:rsidR="00D70B57">
        <w:instrText xml:space="preserve"> </w:instrText>
      </w:r>
      <w:r w:rsidR="00D70B57">
        <w:fldChar w:fldCharType="separate"/>
      </w:r>
      <w:r w:rsidR="009A00BE">
        <w:pict w14:anchorId="5F9FCAF6">
          <v:shape id="_x0000_i1029" type="#_x0000_t75" alt="Machine generated alternative text:&#10;Eile Edit View Navigate &#10;HelloWorld ) app.py &#10;app.py &#10;Code &#10;3], &#10;1 &#10;Refactor &#10;Run &#10;Tools &#10;vcs &#10;Window &#10;Help &#10;HelloWorld [...\HelloWorld] - ...\app.py &#10;x &#10;matrix &#10;2, &#10;# pint matrix 0 &#10;7 &#10;8 &#10;20 &#10;pint matrix 0 1 &#10;• for row in matrix: &#10;for item in row: &#10;print(item) &#10;app &#10;C:\Users\j1g20\PycharmProjects\He110Wor1d\venv\Scripts\python.exe C:/Users/j1g20/PycharmProjects/He110Wor1d/app.py &#10;1 &#10;20 &#10;4 &#10;5 &#10;6 &#10;7 &#10;8 &#10;9 &#10;Process finished with exit code 0 &#10;4: Run &#10;6: TODO Terminal &#10;Python Console &#10;C] PEP 8: block comment should start with &#10;CRLF &#10;UTE-8 &#10;4 spaces &#10;Event Log &#10;Python 3.7 (HelloWorld) " style="width:378.75pt;height:273.75pt">
            <v:imagedata r:id="rId16" r:href="rId17"/>
          </v:shape>
        </w:pict>
      </w:r>
      <w:r w:rsidR="00D70B57">
        <w:fldChar w:fldCharType="end"/>
      </w:r>
      <w:r w:rsidR="006C6C43">
        <w:fldChar w:fldCharType="end"/>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203E3F2" w14:textId="09D695C0" w:rsidR="004E3B6D" w:rsidRDefault="004E3B6D" w:rsidP="0094603F">
      <w:pPr>
        <w:spacing w:before="0" w:after="0" w:line="240" w:lineRule="auto"/>
        <w:jc w:val="both"/>
        <w:textAlignment w:val="center"/>
      </w:pPr>
    </w:p>
    <w:p w14:paraId="083BAE76" w14:textId="74A091D2" w:rsidR="009F6A36" w:rsidRDefault="009F6A36" w:rsidP="0094603F">
      <w:pPr>
        <w:spacing w:before="0" w:after="0" w:line="240" w:lineRule="auto"/>
        <w:jc w:val="both"/>
        <w:textAlignment w:val="center"/>
      </w:pPr>
    </w:p>
    <w:p w14:paraId="4F0724E4" w14:textId="601F258E" w:rsidR="009F6A36" w:rsidRDefault="009F6A36" w:rsidP="0094603F">
      <w:pPr>
        <w:spacing w:before="0" w:after="0" w:line="240" w:lineRule="auto"/>
        <w:jc w:val="both"/>
        <w:textAlignment w:val="center"/>
      </w:pPr>
    </w:p>
    <w:p w14:paraId="0394F2C6" w14:textId="3AC219A3" w:rsidR="009F6A36" w:rsidRDefault="004B05EE" w:rsidP="004B05EE">
      <w:pPr>
        <w:pStyle w:val="ListParagraph"/>
        <w:numPr>
          <w:ilvl w:val="1"/>
          <w:numId w:val="26"/>
        </w:numPr>
        <w:textAlignment w:val="center"/>
      </w:pPr>
      <w:r>
        <w:t>One example of an application of using two lists (arrays) is creating an array for suits and a second array of ranks to represent playing cards. These two arrays can then be used to create a deck of cards.</w:t>
      </w:r>
      <w:r w:rsidR="009F6A36">
        <w:t xml:space="preserve"> </w:t>
      </w:r>
      <w:r>
        <w:t>The randrange() function can be used to randomly select a suit and a rank from the suits and ranks arrays, respectively.</w:t>
      </w:r>
    </w:p>
    <w:p w14:paraId="0432533A" w14:textId="77777777" w:rsidR="009F6A36" w:rsidRDefault="009F6A36" w:rsidP="009F6A36">
      <w:pPr>
        <w:ind w:left="720"/>
        <w:textAlignment w:val="center"/>
      </w:pPr>
      <w:r>
        <w:rPr>
          <w:noProof/>
        </w:rPr>
        <w:drawing>
          <wp:inline distT="0" distB="0" distL="0" distR="0" wp14:anchorId="5D4D7186" wp14:editId="7F091810">
            <wp:extent cx="5600700" cy="1981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0700" cy="1981200"/>
                    </a:xfrm>
                    <a:prstGeom prst="rect">
                      <a:avLst/>
                    </a:prstGeom>
                    <a:noFill/>
                    <a:ln>
                      <a:noFill/>
                    </a:ln>
                  </pic:spPr>
                </pic:pic>
              </a:graphicData>
            </a:graphic>
          </wp:inline>
        </w:drawing>
      </w:r>
    </w:p>
    <w:p w14:paraId="7C222734" w14:textId="77777777" w:rsidR="009F6A36" w:rsidRDefault="009F6A36" w:rsidP="009F6A36">
      <w:pPr>
        <w:pStyle w:val="ListParagraph"/>
        <w:ind w:left="2520"/>
        <w:textAlignment w:val="center"/>
      </w:pPr>
    </w:p>
    <w:p w14:paraId="4546F532" w14:textId="73425D11" w:rsidR="009F6A36" w:rsidRDefault="004B05EE" w:rsidP="009F6A36">
      <w:pPr>
        <w:pStyle w:val="ListParagraph"/>
        <w:numPr>
          <w:ilvl w:val="1"/>
          <w:numId w:val="26"/>
        </w:numPr>
        <w:textAlignment w:val="center"/>
      </w:pPr>
      <w:r>
        <w:rPr>
          <w:noProof/>
        </w:rPr>
        <w:drawing>
          <wp:anchor distT="0" distB="0" distL="114300" distR="114300" simplePos="0" relativeHeight="251649024" behindDoc="0" locked="0" layoutInCell="1" allowOverlap="1" wp14:anchorId="7E4D03B4" wp14:editId="3A402DE6">
            <wp:simplePos x="0" y="0"/>
            <wp:positionH relativeFrom="column">
              <wp:posOffset>1562100</wp:posOffset>
            </wp:positionH>
            <wp:positionV relativeFrom="paragraph">
              <wp:posOffset>452120</wp:posOffset>
            </wp:positionV>
            <wp:extent cx="2447925" cy="14192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1419225"/>
                    </a:xfrm>
                    <a:prstGeom prst="rect">
                      <a:avLst/>
                    </a:prstGeom>
                    <a:noFill/>
                    <a:ln>
                      <a:noFill/>
                    </a:ln>
                  </pic:spPr>
                </pic:pic>
              </a:graphicData>
            </a:graphic>
          </wp:anchor>
        </w:drawing>
      </w:r>
      <w:r>
        <w:t>The deck array below is created by combining ranks and suits. The deck array will ultimately have length 52 to represent a full deck of playing cards.</w:t>
      </w:r>
    </w:p>
    <w:p w14:paraId="59588F42" w14:textId="1BA3EE98" w:rsidR="004B05EE" w:rsidRDefault="004B05EE" w:rsidP="004B05EE">
      <w:pPr>
        <w:pStyle w:val="ListParagraph"/>
        <w:ind w:left="2520"/>
        <w:textAlignment w:val="center"/>
      </w:pPr>
      <w:r>
        <w:rPr>
          <w:noProof/>
        </w:rPr>
        <w:drawing>
          <wp:anchor distT="0" distB="0" distL="114300" distR="114300" simplePos="0" relativeHeight="251659264" behindDoc="0" locked="0" layoutInCell="1" allowOverlap="1" wp14:anchorId="178443BA" wp14:editId="470A88F7">
            <wp:simplePos x="0" y="0"/>
            <wp:positionH relativeFrom="column">
              <wp:posOffset>-753110</wp:posOffset>
            </wp:positionH>
            <wp:positionV relativeFrom="paragraph">
              <wp:posOffset>2168525</wp:posOffset>
            </wp:positionV>
            <wp:extent cx="7437120" cy="457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3712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CADC3C" w14:textId="65C57D7B" w:rsidR="004B05EE" w:rsidRDefault="000424AF" w:rsidP="000424AF">
      <w:pPr>
        <w:ind w:left="2520"/>
        <w:textAlignment w:val="center"/>
      </w:pPr>
      <w:r>
        <w:t>Below is the output of the deck array</w:t>
      </w:r>
      <w:r w:rsidR="004366E9">
        <w:t>, which show the entire deck of cards.</w:t>
      </w:r>
    </w:p>
    <w:p w14:paraId="65F734DD" w14:textId="7A3538FA" w:rsidR="004B05EE" w:rsidRDefault="004B05EE" w:rsidP="004B05EE">
      <w:pPr>
        <w:textAlignment w:val="center"/>
      </w:pPr>
    </w:p>
    <w:p w14:paraId="66D7D970" w14:textId="7E7D644B" w:rsidR="004B05EE" w:rsidRDefault="004B05EE" w:rsidP="004B05EE">
      <w:pPr>
        <w:textAlignment w:val="center"/>
      </w:pPr>
    </w:p>
    <w:p w14:paraId="2B7D8098" w14:textId="77777777" w:rsidR="004B05EE" w:rsidRDefault="004B05EE" w:rsidP="004B05EE">
      <w:pPr>
        <w:textAlignment w:val="center"/>
      </w:pPr>
    </w:p>
    <w:p w14:paraId="29C31CF5" w14:textId="3D3A9FEC" w:rsidR="004B05EE" w:rsidRDefault="004B05EE" w:rsidP="004B05EE">
      <w:pPr>
        <w:pStyle w:val="ListParagraph"/>
        <w:ind w:left="2520"/>
        <w:textAlignment w:val="center"/>
      </w:pPr>
    </w:p>
    <w:p w14:paraId="0D15EE10" w14:textId="77777777" w:rsidR="004B05EE" w:rsidRDefault="004B05EE" w:rsidP="004B05EE">
      <w:pPr>
        <w:pStyle w:val="ListParagraph"/>
        <w:ind w:left="2520"/>
        <w:textAlignment w:val="center"/>
      </w:pPr>
    </w:p>
    <w:p w14:paraId="25F0938D" w14:textId="429FCD9C" w:rsidR="009F6A36" w:rsidRDefault="00D93D64" w:rsidP="004366E9">
      <w:pPr>
        <w:pStyle w:val="ListParagraph"/>
        <w:numPr>
          <w:ilvl w:val="1"/>
          <w:numId w:val="26"/>
        </w:numPr>
        <w:textAlignment w:val="center"/>
      </w:pPr>
      <w:r>
        <w:rPr>
          <w:noProof/>
        </w:rPr>
        <w:drawing>
          <wp:anchor distT="0" distB="0" distL="114300" distR="114300" simplePos="0" relativeHeight="251654144" behindDoc="0" locked="0" layoutInCell="1" allowOverlap="1" wp14:anchorId="3CBB4C03" wp14:editId="5B060037">
            <wp:simplePos x="0" y="0"/>
            <wp:positionH relativeFrom="column">
              <wp:posOffset>1714500</wp:posOffset>
            </wp:positionH>
            <wp:positionV relativeFrom="paragraph">
              <wp:posOffset>802005</wp:posOffset>
            </wp:positionV>
            <wp:extent cx="2105025" cy="1619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5025" cy="1619250"/>
                    </a:xfrm>
                    <a:prstGeom prst="rect">
                      <a:avLst/>
                    </a:prstGeom>
                    <a:noFill/>
                    <a:ln>
                      <a:noFill/>
                    </a:ln>
                  </pic:spPr>
                </pic:pic>
              </a:graphicData>
            </a:graphic>
          </wp:anchor>
        </w:drawing>
      </w:r>
      <w:r w:rsidR="004366E9">
        <w:t>The code below shuffles the deck of cards by randomly selecting two cards from the existing decks array and swapping their positions. This is done n times, where n is defined as the size of the deck array.</w:t>
      </w:r>
    </w:p>
    <w:p w14:paraId="45472B94" w14:textId="07786002" w:rsidR="00D93D64" w:rsidRDefault="00D93D64" w:rsidP="00D93D64">
      <w:pPr>
        <w:ind w:left="2160"/>
        <w:textAlignment w:val="center"/>
      </w:pPr>
    </w:p>
    <w:p w14:paraId="5F1919E2" w14:textId="2CA62C8E" w:rsidR="004B05EE" w:rsidRPr="00F910D4" w:rsidRDefault="004B05EE" w:rsidP="00D93D64">
      <w:pPr>
        <w:spacing w:before="0" w:after="0" w:line="240" w:lineRule="auto"/>
        <w:jc w:val="both"/>
        <w:textAlignment w:val="center"/>
      </w:pPr>
    </w:p>
    <w:p w14:paraId="08D9FF0A" w14:textId="4E9D9C78" w:rsidR="009610C3" w:rsidRPr="00D93D64" w:rsidRDefault="00D93D64" w:rsidP="00D93D64">
      <w:pPr>
        <w:ind w:left="2160"/>
      </w:pPr>
      <w:r>
        <w:rPr>
          <w:b/>
          <w:bCs/>
          <w:noProof/>
          <w:sz w:val="28"/>
          <w:szCs w:val="28"/>
        </w:rPr>
        <w:drawing>
          <wp:anchor distT="0" distB="0" distL="114300" distR="114300" simplePos="0" relativeHeight="251665408" behindDoc="0" locked="0" layoutInCell="1" allowOverlap="1" wp14:anchorId="779AC993" wp14:editId="01F28D19">
            <wp:simplePos x="0" y="0"/>
            <wp:positionH relativeFrom="column">
              <wp:posOffset>-742950</wp:posOffset>
            </wp:positionH>
            <wp:positionV relativeFrom="paragraph">
              <wp:posOffset>584200</wp:posOffset>
            </wp:positionV>
            <wp:extent cx="7405370" cy="3810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0537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t>Below is the output of the shuffling of the deck array. The cards are randomly positioned.</w:t>
      </w:r>
    </w:p>
    <w:p w14:paraId="0B2CEDF0" w14:textId="2B42D7DA" w:rsidR="004B05EE" w:rsidRDefault="004B05EE" w:rsidP="00580377">
      <w:pPr>
        <w:rPr>
          <w:b/>
          <w:bCs/>
          <w:sz w:val="28"/>
          <w:szCs w:val="28"/>
        </w:rPr>
      </w:pPr>
    </w:p>
    <w:p w14:paraId="3E5F94A5" w14:textId="14CDADA3" w:rsidR="00CD718B" w:rsidRPr="00CD718B" w:rsidRDefault="00CD718B" w:rsidP="00CD718B">
      <w:pPr>
        <w:pStyle w:val="ListParagraph"/>
        <w:numPr>
          <w:ilvl w:val="1"/>
          <w:numId w:val="26"/>
        </w:numPr>
        <w:rPr>
          <w:b/>
          <w:bCs/>
        </w:rPr>
      </w:pPr>
      <w:r>
        <w:t>The next step is to distribute a shuffled deck of cards to players of a card game.</w:t>
      </w:r>
      <w:r w:rsidR="008E16B7">
        <w:t xml:space="preserve"> In the code sample below, </w:t>
      </w:r>
      <w:r w:rsidR="00E361C8">
        <w:t>5</w:t>
      </w:r>
      <w:r w:rsidR="008E16B7">
        <w:t xml:space="preserve"> cards will be distributed to each of the </w:t>
      </w:r>
      <w:r w:rsidR="00E361C8">
        <w:t>3</w:t>
      </w:r>
      <w:r w:rsidR="008E16B7">
        <w:t xml:space="preserve"> players.</w:t>
      </w:r>
    </w:p>
    <w:p w14:paraId="30923D32" w14:textId="17D4B90F" w:rsidR="00CD718B" w:rsidRDefault="00CD718B" w:rsidP="00CD718B">
      <w:pPr>
        <w:pStyle w:val="ListParagraph"/>
        <w:ind w:left="2520"/>
        <w:rPr>
          <w:sz w:val="28"/>
          <w:szCs w:val="28"/>
        </w:rPr>
      </w:pPr>
    </w:p>
    <w:p w14:paraId="56CC3EA1" w14:textId="51360F81" w:rsidR="00CD718B" w:rsidRDefault="00CD718B" w:rsidP="00CD718B">
      <w:pPr>
        <w:pStyle w:val="ListParagraph"/>
        <w:ind w:left="2520"/>
        <w:rPr>
          <w:sz w:val="28"/>
          <w:szCs w:val="28"/>
        </w:rPr>
      </w:pPr>
      <w:r>
        <w:rPr>
          <w:noProof/>
          <w:sz w:val="28"/>
          <w:szCs w:val="28"/>
        </w:rPr>
        <w:drawing>
          <wp:inline distT="0" distB="0" distL="0" distR="0" wp14:anchorId="022C8444" wp14:editId="55B30E3D">
            <wp:extent cx="25146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4600" cy="1676400"/>
                    </a:xfrm>
                    <a:prstGeom prst="rect">
                      <a:avLst/>
                    </a:prstGeom>
                    <a:noFill/>
                    <a:ln>
                      <a:noFill/>
                    </a:ln>
                  </pic:spPr>
                </pic:pic>
              </a:graphicData>
            </a:graphic>
          </wp:inline>
        </w:drawing>
      </w:r>
    </w:p>
    <w:p w14:paraId="25C433D4" w14:textId="43B98427" w:rsidR="00CD718B" w:rsidRDefault="00CD718B" w:rsidP="00CD718B">
      <w:pPr>
        <w:pStyle w:val="ListParagraph"/>
        <w:ind w:left="2520"/>
        <w:rPr>
          <w:sz w:val="28"/>
          <w:szCs w:val="28"/>
        </w:rPr>
      </w:pPr>
    </w:p>
    <w:p w14:paraId="3F0FA568" w14:textId="1C708805" w:rsidR="00D472CC" w:rsidRDefault="00D472CC" w:rsidP="00CD718B">
      <w:pPr>
        <w:pStyle w:val="ListParagraph"/>
        <w:ind w:left="2520"/>
        <w:rPr>
          <w:sz w:val="28"/>
          <w:szCs w:val="28"/>
        </w:rPr>
      </w:pPr>
    </w:p>
    <w:p w14:paraId="241EE961" w14:textId="0465D091" w:rsidR="00D472CC" w:rsidRPr="00D472CC" w:rsidRDefault="00D472CC" w:rsidP="00D472CC">
      <w:pPr>
        <w:pStyle w:val="ListParagraph"/>
        <w:numPr>
          <w:ilvl w:val="1"/>
          <w:numId w:val="26"/>
        </w:numPr>
        <w:rPr>
          <w:sz w:val="28"/>
          <w:szCs w:val="28"/>
        </w:rPr>
      </w:pPr>
      <w:r>
        <w:t>The shuffle algorithm used to shuffle the deck of cards above can also be applied to a 2D array. One example is to implement an in-array transpose of a 2D matrix. The code to do this is shown below.</w:t>
      </w:r>
    </w:p>
    <w:p w14:paraId="50FF05F1" w14:textId="6293E263" w:rsidR="00D472CC" w:rsidRDefault="00D472CC" w:rsidP="00D472CC">
      <w:pPr>
        <w:pStyle w:val="ListParagraph"/>
        <w:ind w:left="2520"/>
      </w:pPr>
    </w:p>
    <w:p w14:paraId="5E60E91F" w14:textId="19A7F9A6" w:rsidR="00D472CC" w:rsidRDefault="00D472CC" w:rsidP="00D472CC">
      <w:pPr>
        <w:pStyle w:val="ListParagraph"/>
        <w:ind w:left="2520"/>
        <w:rPr>
          <w:sz w:val="28"/>
          <w:szCs w:val="28"/>
        </w:rPr>
      </w:pPr>
      <w:r>
        <w:rPr>
          <w:noProof/>
          <w:sz w:val="28"/>
          <w:szCs w:val="28"/>
        </w:rPr>
        <w:drawing>
          <wp:inline distT="0" distB="0" distL="0" distR="0" wp14:anchorId="285610C3" wp14:editId="1A61167A">
            <wp:extent cx="2286000" cy="4297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4297680"/>
                    </a:xfrm>
                    <a:prstGeom prst="rect">
                      <a:avLst/>
                    </a:prstGeom>
                    <a:noFill/>
                    <a:ln>
                      <a:noFill/>
                    </a:ln>
                  </pic:spPr>
                </pic:pic>
              </a:graphicData>
            </a:graphic>
          </wp:inline>
        </w:drawing>
      </w:r>
    </w:p>
    <w:p w14:paraId="7CCA7643" w14:textId="3738F0CF" w:rsidR="00D472CC" w:rsidRDefault="00D472CC" w:rsidP="00D472CC">
      <w:pPr>
        <w:rPr>
          <w:sz w:val="28"/>
          <w:szCs w:val="28"/>
        </w:rPr>
      </w:pPr>
    </w:p>
    <w:p w14:paraId="1E7B054D" w14:textId="6E3D307C" w:rsidR="00D472CC" w:rsidRPr="00D472CC" w:rsidRDefault="00D472CC" w:rsidP="00D472CC">
      <w:r>
        <w:rPr>
          <w:sz w:val="28"/>
          <w:szCs w:val="28"/>
        </w:rPr>
        <w:tab/>
      </w:r>
      <w:r>
        <w:rPr>
          <w:sz w:val="28"/>
          <w:szCs w:val="28"/>
        </w:rPr>
        <w:tab/>
      </w:r>
      <w:r w:rsidRPr="00D472CC">
        <w:t>The output to the above code is shown below.</w:t>
      </w:r>
    </w:p>
    <w:p w14:paraId="04E19431" w14:textId="77777777" w:rsidR="00D472CC" w:rsidRDefault="00D472CC" w:rsidP="00D472CC">
      <w:pPr>
        <w:rPr>
          <w:sz w:val="28"/>
          <w:szCs w:val="28"/>
        </w:rPr>
      </w:pPr>
    </w:p>
    <w:p w14:paraId="33D345F4" w14:textId="77777777" w:rsidR="00D472CC" w:rsidRDefault="00D472CC" w:rsidP="00D472CC">
      <w:pPr>
        <w:rPr>
          <w:sz w:val="28"/>
          <w:szCs w:val="28"/>
        </w:rPr>
      </w:pPr>
    </w:p>
    <w:p w14:paraId="3C79FD88" w14:textId="5CFEBE31" w:rsidR="00D472CC" w:rsidRPr="00D472CC" w:rsidRDefault="00D472CC" w:rsidP="00D472CC">
      <w:pPr>
        <w:rPr>
          <w:sz w:val="28"/>
          <w:szCs w:val="28"/>
        </w:rPr>
      </w:pPr>
      <w:r>
        <w:rPr>
          <w:noProof/>
          <w:sz w:val="28"/>
          <w:szCs w:val="28"/>
        </w:rPr>
        <w:lastRenderedPageBreak/>
        <w:drawing>
          <wp:anchor distT="0" distB="0" distL="114300" distR="114300" simplePos="0" relativeHeight="251666432" behindDoc="0" locked="0" layoutInCell="1" allowOverlap="1" wp14:anchorId="21FA5985" wp14:editId="08DBC32D">
            <wp:simplePos x="0" y="0"/>
            <wp:positionH relativeFrom="column">
              <wp:posOffset>1362075</wp:posOffset>
            </wp:positionH>
            <wp:positionV relativeFrom="paragraph">
              <wp:posOffset>257175</wp:posOffset>
            </wp:positionV>
            <wp:extent cx="2428875" cy="17335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28875" cy="1733550"/>
                    </a:xfrm>
                    <a:prstGeom prst="rect">
                      <a:avLst/>
                    </a:prstGeom>
                    <a:noFill/>
                    <a:ln>
                      <a:noFill/>
                    </a:ln>
                  </pic:spPr>
                </pic:pic>
              </a:graphicData>
            </a:graphic>
          </wp:anchor>
        </w:drawing>
      </w:r>
    </w:p>
    <w:p w14:paraId="47EBC035" w14:textId="698A59CA" w:rsidR="00B476D9" w:rsidRDefault="00A5756B" w:rsidP="00B476D9">
      <w:pPr>
        <w:pStyle w:val="ListParagraph"/>
        <w:numPr>
          <w:ilvl w:val="1"/>
          <w:numId w:val="26"/>
        </w:numPr>
      </w:pPr>
      <w:r w:rsidRPr="00A5756B">
        <w:t>List Compression</w:t>
      </w:r>
      <w:r w:rsidR="00E179C7">
        <w:t xml:space="preserve">. Nested loops can be written in a single statement called list compression. </w:t>
      </w:r>
    </w:p>
    <w:p w14:paraId="25902AFE" w14:textId="58F19B9D" w:rsidR="00CD718B" w:rsidRDefault="00E179C7" w:rsidP="00B476D9">
      <w:pPr>
        <w:pStyle w:val="ListParagraph"/>
        <w:ind w:left="2520"/>
      </w:pPr>
      <w:r>
        <w:t>For example, the code shown below:</w:t>
      </w:r>
    </w:p>
    <w:p w14:paraId="5D7D8228" w14:textId="32F7179E" w:rsidR="00E179C7" w:rsidRDefault="00E179C7" w:rsidP="00E179C7">
      <w:pPr>
        <w:pStyle w:val="ListParagraph"/>
        <w:ind w:left="2520"/>
      </w:pPr>
    </w:p>
    <w:p w14:paraId="4C51CF21" w14:textId="5F1A2854" w:rsidR="00E179C7" w:rsidRDefault="00613FA6" w:rsidP="00E179C7">
      <w:pPr>
        <w:pStyle w:val="ListParagraph"/>
        <w:ind w:left="2520"/>
      </w:pPr>
      <w:r>
        <w:rPr>
          <w:noProof/>
        </w:rPr>
        <w:drawing>
          <wp:inline distT="0" distB="0" distL="0" distR="0" wp14:anchorId="12333129" wp14:editId="502692FD">
            <wp:extent cx="2028825" cy="1457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8825" cy="1457325"/>
                    </a:xfrm>
                    <a:prstGeom prst="rect">
                      <a:avLst/>
                    </a:prstGeom>
                    <a:noFill/>
                    <a:ln>
                      <a:noFill/>
                    </a:ln>
                  </pic:spPr>
                </pic:pic>
              </a:graphicData>
            </a:graphic>
          </wp:inline>
        </w:drawing>
      </w:r>
    </w:p>
    <w:p w14:paraId="098A12BC" w14:textId="77777777" w:rsidR="00613FA6" w:rsidRDefault="00613FA6" w:rsidP="00E179C7">
      <w:pPr>
        <w:pStyle w:val="ListParagraph"/>
        <w:ind w:left="2520"/>
      </w:pPr>
    </w:p>
    <w:p w14:paraId="3A41E939" w14:textId="7393AA65" w:rsidR="00E179C7" w:rsidRDefault="00E179C7" w:rsidP="00E179C7">
      <w:pPr>
        <w:pStyle w:val="ListParagraph"/>
        <w:ind w:left="2520"/>
      </w:pPr>
      <w:r>
        <w:t>Can be rewritten as</w:t>
      </w:r>
      <w:r w:rsidR="00B476D9">
        <w:t xml:space="preserve"> shown below. The syntax for the list compression sample below is:</w:t>
      </w:r>
    </w:p>
    <w:p w14:paraId="02FCEC9E" w14:textId="3C0E09B1" w:rsidR="00B476D9" w:rsidRDefault="00B476D9" w:rsidP="00E179C7">
      <w:pPr>
        <w:pStyle w:val="ListParagraph"/>
        <w:ind w:left="2520"/>
      </w:pPr>
    </w:p>
    <w:p w14:paraId="0196B029" w14:textId="02B5496F" w:rsidR="00B476D9" w:rsidRDefault="00B476D9" w:rsidP="00B476D9">
      <w:pPr>
        <w:pStyle w:val="ListParagraph"/>
        <w:ind w:left="2520"/>
      </w:pPr>
      <w:r>
        <w:t>new_array = [</w:t>
      </w:r>
      <w:r w:rsidRPr="00B476D9">
        <w:rPr>
          <w:i/>
          <w:iCs/>
        </w:rPr>
        <w:t>expression</w:t>
      </w:r>
      <w:r>
        <w:t xml:space="preserve"> </w:t>
      </w:r>
      <w:r w:rsidRPr="00B476D9">
        <w:rPr>
          <w:b/>
          <w:bCs/>
        </w:rPr>
        <w:t>for</w:t>
      </w:r>
      <w:r>
        <w:t xml:space="preserve"> </w:t>
      </w:r>
      <w:r w:rsidRPr="00B476D9">
        <w:rPr>
          <w:i/>
          <w:iCs/>
        </w:rPr>
        <w:t>item</w:t>
      </w:r>
      <w:r>
        <w:rPr>
          <w:i/>
          <w:iCs/>
        </w:rPr>
        <w:t>1</w:t>
      </w:r>
      <w:r>
        <w:t xml:space="preserve"> </w:t>
      </w:r>
      <w:r w:rsidRPr="00B476D9">
        <w:rPr>
          <w:b/>
          <w:bCs/>
        </w:rPr>
        <w:t>in</w:t>
      </w:r>
      <w:r>
        <w:t xml:space="preserve"> </w:t>
      </w:r>
      <w:r w:rsidRPr="00B476D9">
        <w:rPr>
          <w:i/>
          <w:iCs/>
        </w:rPr>
        <w:t>iterable_array</w:t>
      </w:r>
      <w:r>
        <w:rPr>
          <w:i/>
          <w:iCs/>
        </w:rPr>
        <w:t>1</w:t>
      </w:r>
      <w:r>
        <w:t xml:space="preserve"> </w:t>
      </w:r>
      <w:r>
        <w:rPr>
          <w:b/>
          <w:bCs/>
        </w:rPr>
        <w:t xml:space="preserve">for </w:t>
      </w:r>
      <w:r w:rsidRPr="00B476D9">
        <w:rPr>
          <w:i/>
          <w:iCs/>
        </w:rPr>
        <w:t>item2</w:t>
      </w:r>
      <w:r>
        <w:t xml:space="preserve"> </w:t>
      </w:r>
      <w:r w:rsidRPr="00B476D9">
        <w:rPr>
          <w:b/>
          <w:bCs/>
        </w:rPr>
        <w:t>in</w:t>
      </w:r>
      <w:r>
        <w:t xml:space="preserve"> </w:t>
      </w:r>
      <w:r w:rsidRPr="00B476D9">
        <w:rPr>
          <w:i/>
          <w:iCs/>
        </w:rPr>
        <w:t>iterable_array2</w:t>
      </w:r>
      <w:r>
        <w:t>]</w:t>
      </w:r>
    </w:p>
    <w:p w14:paraId="5A85BDA6" w14:textId="10FD5F36" w:rsidR="00E179C7" w:rsidRDefault="00E179C7" w:rsidP="00E179C7">
      <w:pPr>
        <w:pStyle w:val="ListParagraph"/>
        <w:ind w:left="2520"/>
      </w:pPr>
    </w:p>
    <w:p w14:paraId="633A54D6" w14:textId="61375F08" w:rsidR="00613FA6" w:rsidRDefault="00613FA6" w:rsidP="00E179C7">
      <w:pPr>
        <w:pStyle w:val="ListParagraph"/>
        <w:ind w:left="2520"/>
      </w:pPr>
      <w:r>
        <w:rPr>
          <w:noProof/>
        </w:rPr>
        <w:drawing>
          <wp:inline distT="0" distB="0" distL="0" distR="0" wp14:anchorId="4B194ADB" wp14:editId="64B3CFCA">
            <wp:extent cx="2962275" cy="447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2275" cy="447675"/>
                    </a:xfrm>
                    <a:prstGeom prst="rect">
                      <a:avLst/>
                    </a:prstGeom>
                    <a:noFill/>
                    <a:ln>
                      <a:noFill/>
                    </a:ln>
                  </pic:spPr>
                </pic:pic>
              </a:graphicData>
            </a:graphic>
          </wp:inline>
        </w:drawing>
      </w:r>
    </w:p>
    <w:p w14:paraId="6523C625" w14:textId="77777777" w:rsidR="00E179C7" w:rsidRDefault="00E179C7" w:rsidP="00E179C7">
      <w:pPr>
        <w:pStyle w:val="ListParagraph"/>
        <w:ind w:left="2520"/>
      </w:pPr>
    </w:p>
    <w:p w14:paraId="6BDDD38B" w14:textId="7BA3945D" w:rsidR="00E179C7" w:rsidRDefault="00613FA6" w:rsidP="00A5756B">
      <w:pPr>
        <w:pStyle w:val="ListParagraph"/>
        <w:numPr>
          <w:ilvl w:val="1"/>
          <w:numId w:val="26"/>
        </w:numPr>
      </w:pPr>
      <w:r>
        <w:t xml:space="preserve">List compression is not limited to nested loops. You can also use conditional logic in list compression statements. For example, the code below shows the use of an if condition to test whether a number is </w:t>
      </w:r>
      <w:r w:rsidR="00A501EE">
        <w:t xml:space="preserve">an </w:t>
      </w:r>
      <w:r>
        <w:t>odd</w:t>
      </w:r>
      <w:r w:rsidR="00A501EE">
        <w:t xml:space="preserve"> number</w:t>
      </w:r>
      <w:r>
        <w:t>.</w:t>
      </w:r>
    </w:p>
    <w:p w14:paraId="4D7FA8E6" w14:textId="61C437A1" w:rsidR="00B476D9" w:rsidRDefault="00B476D9" w:rsidP="00B476D9">
      <w:pPr>
        <w:pStyle w:val="ListParagraph"/>
        <w:ind w:left="2520"/>
      </w:pPr>
    </w:p>
    <w:p w14:paraId="3F97025D" w14:textId="1F4292B0" w:rsidR="003B455A" w:rsidRDefault="003B455A" w:rsidP="00B476D9">
      <w:pPr>
        <w:pStyle w:val="ListParagraph"/>
        <w:ind w:left="2520"/>
      </w:pPr>
    </w:p>
    <w:p w14:paraId="580228CD" w14:textId="77777777" w:rsidR="003B455A" w:rsidRDefault="003B455A" w:rsidP="00B476D9">
      <w:pPr>
        <w:pStyle w:val="ListParagraph"/>
        <w:ind w:left="2520"/>
      </w:pPr>
    </w:p>
    <w:p w14:paraId="233E6B51" w14:textId="797EF969" w:rsidR="00B476D9" w:rsidRDefault="00B476D9" w:rsidP="003B455A">
      <w:pPr>
        <w:pStyle w:val="ListParagraph"/>
        <w:ind w:left="2520"/>
      </w:pPr>
      <w:r>
        <w:t>The syntax for the list compression sample below is:</w:t>
      </w:r>
    </w:p>
    <w:p w14:paraId="1733255C" w14:textId="77777777" w:rsidR="003B455A" w:rsidRDefault="003B455A" w:rsidP="003B455A">
      <w:pPr>
        <w:pStyle w:val="ListParagraph"/>
        <w:ind w:left="2520"/>
      </w:pPr>
    </w:p>
    <w:p w14:paraId="710B4F91" w14:textId="60DF9DE4" w:rsidR="00B476D9" w:rsidRDefault="00B476D9" w:rsidP="003B455A">
      <w:pPr>
        <w:pStyle w:val="ListParagraph"/>
        <w:ind w:left="2520"/>
      </w:pPr>
      <w:r>
        <w:t>new_array = [</w:t>
      </w:r>
      <w:r w:rsidRPr="00B476D9">
        <w:rPr>
          <w:i/>
          <w:iCs/>
        </w:rPr>
        <w:t>expression</w:t>
      </w:r>
      <w:r>
        <w:t xml:space="preserve"> </w:t>
      </w:r>
      <w:r w:rsidRPr="00B476D9">
        <w:rPr>
          <w:b/>
          <w:bCs/>
        </w:rPr>
        <w:t>for</w:t>
      </w:r>
      <w:r>
        <w:t xml:space="preserve"> </w:t>
      </w:r>
      <w:r w:rsidRPr="00B476D9">
        <w:rPr>
          <w:i/>
          <w:iCs/>
        </w:rPr>
        <w:t>item</w:t>
      </w:r>
      <w:r>
        <w:t xml:space="preserve"> </w:t>
      </w:r>
      <w:r w:rsidRPr="00B476D9">
        <w:rPr>
          <w:b/>
          <w:bCs/>
        </w:rPr>
        <w:t>in</w:t>
      </w:r>
      <w:r>
        <w:t xml:space="preserve"> </w:t>
      </w:r>
      <w:r w:rsidRPr="00B476D9">
        <w:rPr>
          <w:i/>
          <w:iCs/>
        </w:rPr>
        <w:t>iterable_array</w:t>
      </w:r>
      <w:r>
        <w:t xml:space="preserve"> </w:t>
      </w:r>
      <w:r w:rsidRPr="00B476D9">
        <w:rPr>
          <w:b/>
          <w:bCs/>
        </w:rPr>
        <w:t>if</w:t>
      </w:r>
      <w:r>
        <w:t xml:space="preserve"> </w:t>
      </w:r>
      <w:r w:rsidRPr="00B476D9">
        <w:rPr>
          <w:i/>
          <w:iCs/>
        </w:rPr>
        <w:t>condition</w:t>
      </w:r>
      <w:r>
        <w:t xml:space="preserve"> == </w:t>
      </w:r>
      <w:r w:rsidRPr="00B476D9">
        <w:rPr>
          <w:b/>
          <w:bCs/>
        </w:rPr>
        <w:t>True</w:t>
      </w:r>
      <w:r>
        <w:t>]</w:t>
      </w:r>
    </w:p>
    <w:p w14:paraId="6E79F909" w14:textId="5853C40E" w:rsidR="00613FA6" w:rsidRDefault="00613FA6" w:rsidP="00613FA6">
      <w:pPr>
        <w:pStyle w:val="ListParagraph"/>
        <w:ind w:left="2520"/>
      </w:pPr>
    </w:p>
    <w:p w14:paraId="20953B9B" w14:textId="1A21D11B" w:rsidR="00613FA6" w:rsidRPr="00A5756B" w:rsidRDefault="00613FA6" w:rsidP="00613FA6">
      <w:pPr>
        <w:pStyle w:val="ListParagraph"/>
        <w:ind w:left="2520"/>
      </w:pPr>
      <w:r>
        <w:rPr>
          <w:noProof/>
        </w:rPr>
        <w:drawing>
          <wp:inline distT="0" distB="0" distL="0" distR="0" wp14:anchorId="3C3F5404" wp14:editId="18EB68D7">
            <wp:extent cx="2771775"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1775" cy="609600"/>
                    </a:xfrm>
                    <a:prstGeom prst="rect">
                      <a:avLst/>
                    </a:prstGeom>
                    <a:noFill/>
                    <a:ln>
                      <a:noFill/>
                    </a:ln>
                  </pic:spPr>
                </pic:pic>
              </a:graphicData>
            </a:graphic>
          </wp:inline>
        </w:drawing>
      </w:r>
    </w:p>
    <w:p w14:paraId="7C221CD8" w14:textId="2DD0CF4D" w:rsidR="00D472CC" w:rsidRDefault="00D472CC" w:rsidP="00580377">
      <w:pPr>
        <w:rPr>
          <w:b/>
          <w:bCs/>
          <w:sz w:val="28"/>
          <w:szCs w:val="28"/>
        </w:rPr>
      </w:pPr>
    </w:p>
    <w:p w14:paraId="3189FC19" w14:textId="199DEF1F" w:rsidR="002B2CE4" w:rsidRPr="002B2CE4" w:rsidRDefault="002B2CE4" w:rsidP="002B2CE4">
      <w:pPr>
        <w:pStyle w:val="ListParagraph"/>
        <w:numPr>
          <w:ilvl w:val="0"/>
          <w:numId w:val="26"/>
        </w:numPr>
        <w:spacing w:before="0" w:after="0" w:line="240" w:lineRule="auto"/>
        <w:jc w:val="both"/>
        <w:rPr>
          <w:color w:val="000000"/>
        </w:rPr>
      </w:pPr>
      <w:r w:rsidRPr="002B2CE4">
        <w:t>Dicts (dictionaries): dictionaries</w:t>
      </w:r>
      <w:r w:rsidRPr="00F910D4">
        <w:t xml:space="preserve"> are used to store information that come as key-value pairs.</w:t>
      </w:r>
    </w:p>
    <w:p w14:paraId="5AEB321B" w14:textId="77777777" w:rsidR="002B2CE4" w:rsidRPr="002B2CE4" w:rsidRDefault="002B2CE4" w:rsidP="002B2CE4">
      <w:pPr>
        <w:pStyle w:val="ListParagraph"/>
        <w:spacing w:before="0" w:after="0" w:line="240" w:lineRule="auto"/>
        <w:ind w:left="1800"/>
        <w:jc w:val="both"/>
        <w:rPr>
          <w:color w:val="000000"/>
        </w:rPr>
      </w:pPr>
    </w:p>
    <w:p w14:paraId="3EAD8967" w14:textId="1599242D" w:rsidR="002B2CE4" w:rsidRPr="002B2CE4" w:rsidRDefault="002B2CE4" w:rsidP="002B2CE4">
      <w:pPr>
        <w:pStyle w:val="ListParagraph"/>
        <w:ind w:left="1800"/>
        <w:rPr>
          <w:b/>
          <w:bCs/>
          <w:sz w:val="28"/>
          <w:szCs w:val="28"/>
        </w:rPr>
      </w:pPr>
      <w:r w:rsidRPr="00F910D4">
        <w:t>Example: a customer has attributes: name, email, phone. Each of these attributes have a value. The keys in a dictionary must be unique. The values in a dictionary can be of any data type. To access the items in a dictionary, use "[]". Dictionaries are mutable and so key-value pairs can be added easily.</w:t>
      </w:r>
    </w:p>
    <w:p w14:paraId="31DDF40E" w14:textId="4D25F87E" w:rsidR="002B2CE4" w:rsidRDefault="002B2CE4" w:rsidP="00580377">
      <w:pPr>
        <w:rPr>
          <w:b/>
          <w:bCs/>
          <w:sz w:val="28"/>
          <w:szCs w:val="28"/>
        </w:rPr>
      </w:pPr>
      <w:r>
        <w:rPr>
          <w:b/>
          <w:bCs/>
          <w:sz w:val="28"/>
          <w:szCs w:val="28"/>
        </w:rPr>
        <w:tab/>
      </w:r>
      <w:r>
        <w:rPr>
          <w:b/>
          <w:bCs/>
          <w:sz w:val="28"/>
          <w:szCs w:val="28"/>
        </w:rPr>
        <w:tab/>
      </w:r>
      <w:r>
        <w:rPr>
          <w:noProof/>
        </w:rPr>
        <w:drawing>
          <wp:inline distT="0" distB="0" distL="0" distR="0" wp14:anchorId="798DD4B1" wp14:editId="0DF91656">
            <wp:extent cx="4663440" cy="36576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3440" cy="3657600"/>
                    </a:xfrm>
                    <a:prstGeom prst="rect">
                      <a:avLst/>
                    </a:prstGeom>
                    <a:noFill/>
                    <a:ln>
                      <a:noFill/>
                    </a:ln>
                  </pic:spPr>
                </pic:pic>
              </a:graphicData>
            </a:graphic>
          </wp:inline>
        </w:drawing>
      </w:r>
    </w:p>
    <w:p w14:paraId="44BADF4D" w14:textId="2F3D300D" w:rsidR="002B2CE4" w:rsidRDefault="002B2CE4" w:rsidP="00580377">
      <w:pPr>
        <w:rPr>
          <w:b/>
          <w:bCs/>
          <w:sz w:val="28"/>
          <w:szCs w:val="28"/>
        </w:rPr>
      </w:pPr>
    </w:p>
    <w:p w14:paraId="4021E8BB" w14:textId="77777777" w:rsidR="009B0BDB" w:rsidRDefault="009B0BDB" w:rsidP="009B0BDB">
      <w:pPr>
        <w:spacing w:before="0" w:after="0" w:line="240" w:lineRule="auto"/>
        <w:ind w:left="1620"/>
        <w:jc w:val="both"/>
      </w:pPr>
    </w:p>
    <w:p w14:paraId="54CC1A5E" w14:textId="3884223A" w:rsidR="002B2CE4" w:rsidRPr="002B2CE4" w:rsidRDefault="002B2CE4" w:rsidP="002B2CE4">
      <w:pPr>
        <w:numPr>
          <w:ilvl w:val="2"/>
          <w:numId w:val="23"/>
        </w:numPr>
        <w:spacing w:before="0" w:after="0" w:line="240" w:lineRule="auto"/>
        <w:ind w:left="1620" w:hanging="180"/>
        <w:jc w:val="both"/>
      </w:pPr>
      <w:r>
        <w:t xml:space="preserve">Emoji Converter: using dictionaries, can type messages followed by an emoji. Certain characters in the message will be converted to graphical emojis. For example, if the user </w:t>
      </w:r>
      <w:r w:rsidRPr="002B2CE4">
        <w:t xml:space="preserve">enters the message “Good morning :)”, then the characters “:)” will be translated to </w:t>
      </w:r>
      <w:r w:rsidRPr="002B2CE4">
        <w:rPr>
          <w:rFonts w:ascii="Segoe UI Emoji" w:eastAsia="Segoe UI Emoji" w:hAnsi="Segoe UI Emoji" w:cs="Segoe UI Emoji"/>
        </w:rPr>
        <w:t>😊</w:t>
      </w:r>
      <w:r w:rsidRPr="002B2CE4">
        <w:rPr>
          <w:rFonts w:eastAsia="Segoe UI Emoji" w:cs="Segoe UI Emoji"/>
        </w:rPr>
        <w:t>. To do this, we need to split the message using the split() method. What this does is go through the string and fines the character that is passed to the split() function and uses this character to split the string into multiple words and returns a list containing these multiple words. For example, in the below sample code, the split() method is passed the ‘ ‘ (blank character).</w:t>
      </w:r>
      <w:r>
        <w:rPr>
          <w:rFonts w:ascii="Segoe UI Emoji" w:eastAsia="Segoe UI Emoji" w:hAnsi="Segoe UI Emoji" w:cs="Segoe UI Emoji"/>
        </w:rPr>
        <w:t xml:space="preserve"> </w:t>
      </w:r>
    </w:p>
    <w:p w14:paraId="351C70E6" w14:textId="77777777" w:rsidR="002B2CE4" w:rsidRPr="00C83828" w:rsidRDefault="002B2CE4" w:rsidP="002B2C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C83828">
        <w:rPr>
          <w:rFonts w:ascii="Consolas" w:hAnsi="Consolas" w:cs="Courier New"/>
          <w:color w:val="A9B7C6"/>
          <w:sz w:val="20"/>
          <w:szCs w:val="20"/>
        </w:rPr>
        <w:t xml:space="preserve">message = </w:t>
      </w:r>
      <w:r w:rsidRPr="00C83828">
        <w:rPr>
          <w:rFonts w:ascii="Consolas" w:hAnsi="Consolas" w:cs="Courier New"/>
          <w:color w:val="8888C6"/>
          <w:sz w:val="20"/>
          <w:szCs w:val="20"/>
        </w:rPr>
        <w:t>input</w:t>
      </w:r>
      <w:r w:rsidRPr="00C83828">
        <w:rPr>
          <w:rFonts w:ascii="Consolas" w:hAnsi="Consolas" w:cs="Courier New"/>
          <w:color w:val="A9B7C6"/>
          <w:sz w:val="20"/>
          <w:szCs w:val="20"/>
        </w:rPr>
        <w:t>(</w:t>
      </w:r>
      <w:r w:rsidRPr="00C83828">
        <w:rPr>
          <w:rFonts w:ascii="Consolas" w:hAnsi="Consolas" w:cs="Courier New"/>
          <w:color w:val="6A8759"/>
          <w:sz w:val="20"/>
          <w:szCs w:val="20"/>
        </w:rPr>
        <w:t>"&gt;"</w:t>
      </w:r>
      <w:r w:rsidRPr="00C83828">
        <w:rPr>
          <w:rFonts w:ascii="Consolas" w:hAnsi="Consolas" w:cs="Courier New"/>
          <w:color w:val="A9B7C6"/>
          <w:sz w:val="20"/>
          <w:szCs w:val="20"/>
        </w:rPr>
        <w:t>)</w:t>
      </w:r>
      <w:r w:rsidRPr="00C83828">
        <w:rPr>
          <w:rFonts w:ascii="Consolas" w:hAnsi="Consolas" w:cs="Courier New"/>
          <w:color w:val="A9B7C6"/>
          <w:sz w:val="20"/>
          <w:szCs w:val="20"/>
        </w:rPr>
        <w:br/>
        <w:t>words = message.split(</w:t>
      </w:r>
      <w:r w:rsidRPr="00C83828">
        <w:rPr>
          <w:rFonts w:ascii="Consolas" w:hAnsi="Consolas" w:cs="Courier New"/>
          <w:color w:val="6A8759"/>
          <w:sz w:val="20"/>
          <w:szCs w:val="20"/>
        </w:rPr>
        <w:t>' '</w:t>
      </w:r>
      <w:r w:rsidRPr="00C83828">
        <w:rPr>
          <w:rFonts w:ascii="Consolas" w:hAnsi="Consolas" w:cs="Courier New"/>
          <w:color w:val="A9B7C6"/>
          <w:sz w:val="20"/>
          <w:szCs w:val="20"/>
        </w:rPr>
        <w:t>)</w:t>
      </w:r>
      <w:r w:rsidRPr="00C83828">
        <w:rPr>
          <w:rFonts w:ascii="Consolas" w:hAnsi="Consolas" w:cs="Courier New"/>
          <w:color w:val="A9B7C6"/>
          <w:sz w:val="20"/>
          <w:szCs w:val="20"/>
        </w:rPr>
        <w:br/>
      </w:r>
      <w:r w:rsidRPr="00C83828">
        <w:rPr>
          <w:rFonts w:ascii="Consolas" w:hAnsi="Consolas" w:cs="Courier New"/>
          <w:color w:val="8888C6"/>
          <w:sz w:val="20"/>
          <w:szCs w:val="20"/>
        </w:rPr>
        <w:t>print</w:t>
      </w:r>
      <w:r w:rsidRPr="00C83828">
        <w:rPr>
          <w:rFonts w:ascii="Consolas" w:hAnsi="Consolas" w:cs="Courier New"/>
          <w:color w:val="A9B7C6"/>
          <w:sz w:val="20"/>
          <w:szCs w:val="20"/>
        </w:rPr>
        <w:t>(words)</w:t>
      </w:r>
    </w:p>
    <w:p w14:paraId="42F495C3" w14:textId="77777777" w:rsidR="002B2CE4" w:rsidRPr="002B2CE4" w:rsidRDefault="002B2CE4" w:rsidP="002B2CE4">
      <w:pPr>
        <w:ind w:left="1440"/>
        <w:jc w:val="both"/>
        <w:rPr>
          <w:rFonts w:eastAsia="Segoe UI Emoji" w:cs="Segoe UI Emoji"/>
        </w:rPr>
      </w:pPr>
      <w:r w:rsidRPr="002B2CE4">
        <w:rPr>
          <w:rFonts w:eastAsia="Segoe UI Emoji" w:cs="Segoe UI Emoji"/>
        </w:rPr>
        <w:t xml:space="preserve">If a user enters “good morning sunshine”, this string will be split on the spaces and the following array will be created with three words: </w:t>
      </w:r>
    </w:p>
    <w:p w14:paraId="051483AF" w14:textId="77777777" w:rsidR="002B2CE4" w:rsidRPr="002B2CE4" w:rsidRDefault="002B2CE4" w:rsidP="002B2CE4">
      <w:pPr>
        <w:ind w:left="2880"/>
        <w:jc w:val="both"/>
        <w:rPr>
          <w:rFonts w:eastAsia="Segoe UI Emoji" w:cs="Segoe UI Emoji"/>
        </w:rPr>
      </w:pPr>
      <w:r w:rsidRPr="002B2CE4">
        <w:rPr>
          <w:rFonts w:eastAsia="Segoe UI Emoji" w:cs="Segoe UI Emoji"/>
        </w:rPr>
        <w:t>&gt;good morning sunshine</w:t>
      </w:r>
    </w:p>
    <w:p w14:paraId="7F0C7A9B" w14:textId="77777777" w:rsidR="002B2CE4" w:rsidRPr="002B2CE4" w:rsidRDefault="002B2CE4" w:rsidP="002B2CE4">
      <w:pPr>
        <w:ind w:left="2880"/>
        <w:jc w:val="both"/>
        <w:rPr>
          <w:rFonts w:eastAsia="Segoe UI Emoji" w:cs="Segoe UI Emoji"/>
        </w:rPr>
      </w:pPr>
      <w:r w:rsidRPr="002B2CE4">
        <w:rPr>
          <w:rFonts w:eastAsia="Segoe UI Emoji" w:cs="Segoe UI Emoji"/>
          <w:b/>
          <w:bCs/>
        </w:rPr>
        <w:t>Array created</w:t>
      </w:r>
      <w:r w:rsidRPr="002B2CE4">
        <w:rPr>
          <w:rFonts w:eastAsia="Segoe UI Emoji" w:cs="Segoe UI Emoji"/>
        </w:rPr>
        <w:t xml:space="preserve">: </w:t>
      </w:r>
      <w:r w:rsidRPr="002B2CE4">
        <w:rPr>
          <w:rFonts w:eastAsia="Segoe UI Emoji" w:cs="Segoe UI Emoji"/>
          <w:color w:val="00B050"/>
        </w:rPr>
        <w:t>['good', 'morning', 'sunshine']</w:t>
      </w:r>
    </w:p>
    <w:p w14:paraId="1CC888B1" w14:textId="2B032755" w:rsidR="002B2CE4" w:rsidRPr="00C83828" w:rsidRDefault="002B2CE4" w:rsidP="002B2CE4">
      <w:pPr>
        <w:jc w:val="both"/>
        <w:rPr>
          <w:rFonts w:ascii="Segoe UI Emoji" w:eastAsia="Segoe UI Emoji" w:hAnsi="Segoe UI Emoji" w:cs="Segoe UI Emoji"/>
        </w:rPr>
      </w:pPr>
      <w:r>
        <w:rPr>
          <w:rFonts w:ascii="Segoe UI Emoji" w:eastAsia="Segoe UI Emoji" w:hAnsi="Segoe UI Emoji" w:cs="Segoe UI Emoji"/>
          <w:noProof/>
        </w:rPr>
        <w:drawing>
          <wp:anchor distT="0" distB="0" distL="114300" distR="114300" simplePos="0" relativeHeight="251658240" behindDoc="0" locked="0" layoutInCell="1" allowOverlap="1" wp14:anchorId="43E7A60D" wp14:editId="2862636B">
            <wp:simplePos x="0" y="0"/>
            <wp:positionH relativeFrom="column">
              <wp:posOffset>695325</wp:posOffset>
            </wp:positionH>
            <wp:positionV relativeFrom="paragraph">
              <wp:posOffset>399415</wp:posOffset>
            </wp:positionV>
            <wp:extent cx="4286250" cy="3389630"/>
            <wp:effectExtent l="0" t="0" r="0" b="0"/>
            <wp:wrapTopAndBottom/>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6250" cy="338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CE4">
        <w:rPr>
          <w:rFonts w:eastAsia="Segoe UI Emoji" w:cs="Segoe UI Emoji"/>
        </w:rPr>
        <w:tab/>
      </w:r>
      <w:r w:rsidRPr="002B2CE4">
        <w:rPr>
          <w:rFonts w:eastAsia="Segoe UI Emoji" w:cs="Segoe UI Emoji"/>
        </w:rPr>
        <w:tab/>
        <w:t>Below is the program that translates the</w:t>
      </w:r>
      <w:r w:rsidRPr="002B2CE4">
        <w:rPr>
          <w:rFonts w:eastAsia="Segoe UI Emoji" w:cs="Segoe UI Emoji"/>
        </w:rPr>
        <w:tab/>
      </w:r>
      <w:r w:rsidRPr="002B2CE4">
        <w:t xml:space="preserve">characters “:)” to </w:t>
      </w:r>
      <w:r w:rsidRPr="002B2CE4">
        <w:rPr>
          <w:rFonts w:ascii="Segoe UI Emoji" w:eastAsia="Segoe UI Emoji" w:hAnsi="Segoe UI Emoji" w:cs="Segoe UI Emoji"/>
        </w:rPr>
        <w:t>😊</w:t>
      </w:r>
      <w:r w:rsidRPr="002B2CE4">
        <w:rPr>
          <w:rFonts w:eastAsia="Segoe UI Emoji" w:cs="Segoe UI Emoji"/>
        </w:rPr>
        <w:t>.</w:t>
      </w:r>
      <w:r w:rsidRPr="002B2CE4">
        <w:rPr>
          <w:rFonts w:eastAsia="Segoe UI Emoji" w:cs="Segoe UI Emoji"/>
        </w:rPr>
        <w:tab/>
      </w:r>
      <w:r w:rsidRPr="002B2CE4">
        <w:rPr>
          <w:rFonts w:eastAsia="Segoe UI Emoji" w:cs="Segoe UI Emoji"/>
        </w:rPr>
        <w:tab/>
      </w:r>
      <w:r>
        <w:rPr>
          <w:rFonts w:ascii="Segoe UI Emoji" w:eastAsia="Segoe UI Emoji" w:hAnsi="Segoe UI Emoji" w:cs="Segoe UI Emoji"/>
        </w:rPr>
        <w:tab/>
      </w:r>
    </w:p>
    <w:p w14:paraId="60CB2316" w14:textId="6C0DE54C" w:rsidR="002B2CE4" w:rsidRDefault="002B2CE4" w:rsidP="00580377">
      <w:pPr>
        <w:rPr>
          <w:b/>
          <w:bCs/>
          <w:sz w:val="28"/>
          <w:szCs w:val="28"/>
        </w:rPr>
      </w:pPr>
    </w:p>
    <w:p w14:paraId="6C227A6F" w14:textId="346FA68B" w:rsidR="002B2CE4" w:rsidRDefault="002B2CE4" w:rsidP="00580377">
      <w:pPr>
        <w:rPr>
          <w:b/>
          <w:bCs/>
          <w:sz w:val="28"/>
          <w:szCs w:val="28"/>
        </w:rPr>
      </w:pPr>
    </w:p>
    <w:p w14:paraId="24C84692" w14:textId="77777777" w:rsidR="009A00BE" w:rsidRPr="00F664EB" w:rsidRDefault="009A00BE" w:rsidP="009A00BE">
      <w:pPr>
        <w:pStyle w:val="ListParagraph"/>
        <w:numPr>
          <w:ilvl w:val="0"/>
          <w:numId w:val="23"/>
        </w:numPr>
        <w:spacing w:before="0" w:after="0" w:line="240" w:lineRule="auto"/>
        <w:jc w:val="both"/>
      </w:pPr>
      <w:r w:rsidRPr="00F664EB">
        <w:t>Writing functions:</w:t>
      </w:r>
    </w:p>
    <w:p w14:paraId="32482283" w14:textId="77777777" w:rsidR="009A00BE" w:rsidRPr="00F664EB" w:rsidRDefault="009A00BE" w:rsidP="009A00BE">
      <w:pPr>
        <w:numPr>
          <w:ilvl w:val="1"/>
          <w:numId w:val="23"/>
        </w:numPr>
        <w:spacing w:before="0" w:after="0" w:line="240" w:lineRule="auto"/>
        <w:ind w:left="1440" w:hanging="360"/>
        <w:jc w:val="both"/>
      </w:pPr>
      <w:r w:rsidRPr="00F664EB">
        <w:t>Defining functions. Using functions provides a better way to organize code. We need to break up the code into smaller, more manageable, and more maintainable chunks – called functions. A function is a container for a few lines of code that perform a specific task. Examples that we have seen so far are the built-in functions print() and input(). These built-in functions perform a specific task. When building large, complex programs, we should break up our code into smaller reusable chunks, called functions, to better organize our code.</w:t>
      </w:r>
    </w:p>
    <w:p w14:paraId="1460BC68" w14:textId="77777777" w:rsidR="009A00BE" w:rsidRPr="00F664EB" w:rsidRDefault="009A00BE" w:rsidP="009A00BE">
      <w:pPr>
        <w:numPr>
          <w:ilvl w:val="2"/>
          <w:numId w:val="23"/>
        </w:numPr>
        <w:spacing w:before="0" w:after="0" w:line="240" w:lineRule="auto"/>
        <w:ind w:left="2160" w:hanging="180"/>
        <w:jc w:val="both"/>
      </w:pPr>
      <w:r w:rsidRPr="00F664EB">
        <w:t xml:space="preserve">Defining a function. The “def” keyword is used to let the Python interpreter know that we are defining a function. The “def” keyword is followed by the function name, </w:t>
      </w:r>
      <w:proofErr w:type="gramStart"/>
      <w:r w:rsidRPr="00F664EB">
        <w:t>parentheses</w:t>
      </w:r>
      <w:proofErr w:type="gramEnd"/>
      <w:r w:rsidRPr="00F664EB">
        <w:t xml:space="preserve"> and a colon (the colon defines a block of code) (see code sample below).</w:t>
      </w:r>
    </w:p>
    <w:p w14:paraId="5E2899D3" w14:textId="77777777" w:rsidR="009A00BE" w:rsidRDefault="009A00BE" w:rsidP="009A00BE">
      <w:pPr>
        <w:ind w:left="2160"/>
        <w:jc w:val="both"/>
        <w:rPr>
          <w:color w:val="000000"/>
        </w:rPr>
      </w:pPr>
    </w:p>
    <w:p w14:paraId="56A22EC2" w14:textId="77777777" w:rsidR="009A00BE" w:rsidRPr="005B153D"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ind w:left="2748" w:right="2790"/>
        <w:rPr>
          <w:rFonts w:ascii="Consolas" w:hAnsi="Consolas" w:cs="Courier New"/>
          <w:color w:val="A9B7C6"/>
          <w:sz w:val="20"/>
          <w:szCs w:val="20"/>
        </w:rPr>
      </w:pPr>
      <w:r w:rsidRPr="005B153D">
        <w:rPr>
          <w:rFonts w:ascii="Consolas" w:hAnsi="Consolas" w:cs="Courier New"/>
          <w:color w:val="CC7832"/>
          <w:sz w:val="20"/>
          <w:szCs w:val="20"/>
        </w:rPr>
        <w:t xml:space="preserve">def </w:t>
      </w:r>
      <w:proofErr w:type="spellStart"/>
      <w:r w:rsidRPr="005B153D">
        <w:rPr>
          <w:rFonts w:ascii="Consolas" w:hAnsi="Consolas" w:cs="Courier New"/>
          <w:color w:val="FFC66D"/>
          <w:sz w:val="20"/>
          <w:szCs w:val="20"/>
        </w:rPr>
        <w:t>greet_user</w:t>
      </w:r>
      <w:proofErr w:type="spellEnd"/>
      <w:r w:rsidRPr="005B153D">
        <w:rPr>
          <w:rFonts w:ascii="Consolas" w:hAnsi="Consolas" w:cs="Courier New"/>
          <w:color w:val="A9B7C6"/>
          <w:sz w:val="20"/>
          <w:szCs w:val="20"/>
        </w:rPr>
        <w:t>():</w:t>
      </w:r>
      <w:r w:rsidRPr="005B153D">
        <w:rPr>
          <w:rFonts w:ascii="Consolas" w:hAnsi="Consolas" w:cs="Courier New"/>
          <w:color w:val="A9B7C6"/>
          <w:sz w:val="20"/>
          <w:szCs w:val="20"/>
        </w:rPr>
        <w:br/>
        <w:t xml:space="preserve">    </w:t>
      </w:r>
      <w:r w:rsidRPr="005B153D">
        <w:rPr>
          <w:rFonts w:ascii="Consolas" w:hAnsi="Consolas" w:cs="Courier New"/>
          <w:color w:val="8888C6"/>
          <w:sz w:val="20"/>
          <w:szCs w:val="20"/>
        </w:rPr>
        <w:t>print</w:t>
      </w:r>
      <w:r w:rsidRPr="005B153D">
        <w:rPr>
          <w:rFonts w:ascii="Consolas" w:hAnsi="Consolas" w:cs="Courier New"/>
          <w:color w:val="A9B7C6"/>
          <w:sz w:val="20"/>
          <w:szCs w:val="20"/>
        </w:rPr>
        <w:t>(</w:t>
      </w:r>
      <w:r w:rsidRPr="005B153D">
        <w:rPr>
          <w:rFonts w:ascii="Consolas" w:hAnsi="Consolas" w:cs="Courier New"/>
          <w:color w:val="6A8759"/>
          <w:sz w:val="20"/>
          <w:szCs w:val="20"/>
        </w:rPr>
        <w:t>'Hi there!'</w:t>
      </w:r>
      <w:r w:rsidRPr="005B153D">
        <w:rPr>
          <w:rFonts w:ascii="Consolas" w:hAnsi="Consolas" w:cs="Courier New"/>
          <w:color w:val="A9B7C6"/>
          <w:sz w:val="20"/>
          <w:szCs w:val="20"/>
        </w:rPr>
        <w:t>)</w:t>
      </w:r>
      <w:r w:rsidRPr="005B153D">
        <w:rPr>
          <w:rFonts w:ascii="Consolas" w:hAnsi="Consolas" w:cs="Courier New"/>
          <w:color w:val="A9B7C6"/>
          <w:sz w:val="20"/>
          <w:szCs w:val="20"/>
        </w:rPr>
        <w:br/>
        <w:t xml:space="preserve">    </w:t>
      </w:r>
      <w:r w:rsidRPr="005B153D">
        <w:rPr>
          <w:rFonts w:ascii="Consolas" w:hAnsi="Consolas" w:cs="Courier New"/>
          <w:color w:val="8888C6"/>
          <w:sz w:val="20"/>
          <w:szCs w:val="20"/>
        </w:rPr>
        <w:t>print</w:t>
      </w:r>
      <w:r w:rsidRPr="005B153D">
        <w:rPr>
          <w:rFonts w:ascii="Consolas" w:hAnsi="Consolas" w:cs="Courier New"/>
          <w:color w:val="A9B7C6"/>
          <w:sz w:val="20"/>
          <w:szCs w:val="20"/>
        </w:rPr>
        <w:t>(</w:t>
      </w:r>
      <w:r w:rsidRPr="005B153D">
        <w:rPr>
          <w:rFonts w:ascii="Consolas" w:hAnsi="Consolas" w:cs="Courier New"/>
          <w:color w:val="6A8759"/>
          <w:sz w:val="20"/>
          <w:szCs w:val="20"/>
        </w:rPr>
        <w:t>'Welcome aboard'</w:t>
      </w:r>
      <w:r w:rsidRPr="005B153D">
        <w:rPr>
          <w:rFonts w:ascii="Consolas" w:hAnsi="Consolas" w:cs="Courier New"/>
          <w:color w:val="A9B7C6"/>
          <w:sz w:val="20"/>
          <w:szCs w:val="20"/>
        </w:rPr>
        <w:t>)</w:t>
      </w:r>
      <w:r w:rsidRPr="005B153D">
        <w:rPr>
          <w:rFonts w:ascii="Consolas" w:hAnsi="Consolas" w:cs="Courier New"/>
          <w:color w:val="A9B7C6"/>
          <w:sz w:val="20"/>
          <w:szCs w:val="20"/>
        </w:rPr>
        <w:br/>
      </w:r>
      <w:r w:rsidRPr="005B153D">
        <w:rPr>
          <w:rFonts w:ascii="Consolas" w:hAnsi="Consolas" w:cs="Courier New"/>
          <w:color w:val="A9B7C6"/>
          <w:sz w:val="20"/>
          <w:szCs w:val="20"/>
        </w:rPr>
        <w:br/>
      </w:r>
      <w:r w:rsidRPr="005B153D">
        <w:rPr>
          <w:rFonts w:ascii="Consolas" w:hAnsi="Consolas" w:cs="Courier New"/>
          <w:color w:val="A9B7C6"/>
          <w:sz w:val="20"/>
          <w:szCs w:val="20"/>
        </w:rPr>
        <w:br/>
      </w:r>
      <w:r w:rsidRPr="005B153D">
        <w:rPr>
          <w:rFonts w:ascii="Consolas" w:hAnsi="Consolas" w:cs="Courier New"/>
          <w:color w:val="8888C6"/>
          <w:sz w:val="20"/>
          <w:szCs w:val="20"/>
        </w:rPr>
        <w:t>print</w:t>
      </w:r>
      <w:r w:rsidRPr="005B153D">
        <w:rPr>
          <w:rFonts w:ascii="Consolas" w:hAnsi="Consolas" w:cs="Courier New"/>
          <w:color w:val="A9B7C6"/>
          <w:sz w:val="20"/>
          <w:szCs w:val="20"/>
        </w:rPr>
        <w:t>(</w:t>
      </w:r>
      <w:r w:rsidRPr="005B153D">
        <w:rPr>
          <w:rFonts w:ascii="Consolas" w:hAnsi="Consolas" w:cs="Courier New"/>
          <w:color w:val="6A8759"/>
          <w:sz w:val="20"/>
          <w:szCs w:val="20"/>
        </w:rPr>
        <w:t>"Start"</w:t>
      </w:r>
      <w:r w:rsidRPr="005B153D">
        <w:rPr>
          <w:rFonts w:ascii="Consolas" w:hAnsi="Consolas" w:cs="Courier New"/>
          <w:color w:val="A9B7C6"/>
          <w:sz w:val="20"/>
          <w:szCs w:val="20"/>
        </w:rPr>
        <w:t>)</w:t>
      </w:r>
      <w:r w:rsidRPr="005B153D">
        <w:rPr>
          <w:rFonts w:ascii="Consolas" w:hAnsi="Consolas" w:cs="Courier New"/>
          <w:color w:val="A9B7C6"/>
          <w:sz w:val="20"/>
          <w:szCs w:val="20"/>
        </w:rPr>
        <w:br/>
      </w:r>
      <w:proofErr w:type="spellStart"/>
      <w:r w:rsidRPr="005B153D">
        <w:rPr>
          <w:rFonts w:ascii="Consolas" w:hAnsi="Consolas" w:cs="Courier New"/>
          <w:color w:val="A9B7C6"/>
          <w:sz w:val="20"/>
          <w:szCs w:val="20"/>
        </w:rPr>
        <w:t>greet_user</w:t>
      </w:r>
      <w:proofErr w:type="spellEnd"/>
      <w:r w:rsidRPr="005B153D">
        <w:rPr>
          <w:rFonts w:ascii="Consolas" w:hAnsi="Consolas" w:cs="Courier New"/>
          <w:color w:val="A9B7C6"/>
          <w:sz w:val="20"/>
          <w:szCs w:val="20"/>
        </w:rPr>
        <w:t>()</w:t>
      </w:r>
      <w:r w:rsidRPr="005B153D">
        <w:rPr>
          <w:rFonts w:ascii="Consolas" w:hAnsi="Consolas" w:cs="Courier New"/>
          <w:color w:val="A9B7C6"/>
          <w:sz w:val="20"/>
          <w:szCs w:val="20"/>
        </w:rPr>
        <w:br/>
      </w:r>
      <w:r w:rsidRPr="005B153D">
        <w:rPr>
          <w:rFonts w:ascii="Consolas" w:hAnsi="Consolas" w:cs="Courier New"/>
          <w:color w:val="8888C6"/>
          <w:sz w:val="20"/>
          <w:szCs w:val="20"/>
        </w:rPr>
        <w:t>print</w:t>
      </w:r>
      <w:r w:rsidRPr="005B153D">
        <w:rPr>
          <w:rFonts w:ascii="Consolas" w:hAnsi="Consolas" w:cs="Courier New"/>
          <w:color w:val="A9B7C6"/>
          <w:sz w:val="20"/>
          <w:szCs w:val="20"/>
        </w:rPr>
        <w:t>(</w:t>
      </w:r>
      <w:r w:rsidRPr="005B153D">
        <w:rPr>
          <w:rFonts w:ascii="Consolas" w:hAnsi="Consolas" w:cs="Courier New"/>
          <w:color w:val="6A8759"/>
          <w:sz w:val="20"/>
          <w:szCs w:val="20"/>
        </w:rPr>
        <w:t>"Finish"</w:t>
      </w:r>
      <w:r w:rsidRPr="005B153D">
        <w:rPr>
          <w:rFonts w:ascii="Consolas" w:hAnsi="Consolas" w:cs="Courier New"/>
          <w:color w:val="A9B7C6"/>
          <w:sz w:val="20"/>
          <w:szCs w:val="20"/>
        </w:rPr>
        <w:t>)</w:t>
      </w:r>
    </w:p>
    <w:p w14:paraId="26E8B307" w14:textId="77777777" w:rsidR="009A00BE" w:rsidRDefault="009A00BE" w:rsidP="009A00BE">
      <w:pPr>
        <w:ind w:left="2880"/>
        <w:jc w:val="both"/>
        <w:rPr>
          <w:color w:val="000000"/>
        </w:rPr>
      </w:pPr>
    </w:p>
    <w:p w14:paraId="4828D242" w14:textId="77777777" w:rsidR="009A00BE" w:rsidRPr="00F664EB" w:rsidRDefault="009A00BE" w:rsidP="009A00BE">
      <w:pPr>
        <w:numPr>
          <w:ilvl w:val="0"/>
          <w:numId w:val="30"/>
        </w:numPr>
        <w:spacing w:before="0" w:after="0" w:line="240" w:lineRule="auto"/>
        <w:jc w:val="both"/>
      </w:pPr>
      <w:r w:rsidRPr="00F664EB">
        <w:t>Execution flow: when the program is executed, the print statements inside the “</w:t>
      </w:r>
      <w:proofErr w:type="spellStart"/>
      <w:r w:rsidRPr="00F664EB">
        <w:t>greet_user</w:t>
      </w:r>
      <w:proofErr w:type="spellEnd"/>
      <w:r w:rsidRPr="00F664EB">
        <w:t xml:space="preserve">()” function don’t get executed (printed to the terminal) because these two lines of code are inside of this function. So, these two lines will only get executed if we call this function. If we don’t call this function, then these two lines don’t get executed. So, the execution of the above program </w:t>
      </w:r>
      <w:proofErr w:type="gramStart"/>
      <w:r w:rsidRPr="00F664EB">
        <w:t>actually starts</w:t>
      </w:r>
      <w:proofErr w:type="gramEnd"/>
      <w:r w:rsidRPr="00F664EB">
        <w:t xml:space="preserve"> at the line “print(“Start”)”. After that, Python sees that you are calling the “</w:t>
      </w:r>
      <w:proofErr w:type="spellStart"/>
      <w:r w:rsidRPr="00F664EB">
        <w:t>greet_user</w:t>
      </w:r>
      <w:proofErr w:type="spellEnd"/>
      <w:r w:rsidRPr="00F664EB">
        <w:t>()” function so it will jump to the function and execute the two print lines inside of the “</w:t>
      </w:r>
      <w:proofErr w:type="spellStart"/>
      <w:r w:rsidRPr="00F664EB">
        <w:t>greet_user</w:t>
      </w:r>
      <w:proofErr w:type="spellEnd"/>
      <w:r w:rsidRPr="00F664EB">
        <w:t>()” function. Then it will jump out of the “</w:t>
      </w:r>
      <w:proofErr w:type="spellStart"/>
      <w:r w:rsidRPr="00F664EB">
        <w:t>greet_user</w:t>
      </w:r>
      <w:proofErr w:type="spellEnd"/>
      <w:r w:rsidRPr="00F664EB">
        <w:t>()” function and continue normal execution of the program (the “print(“Finish”)” statement. This is how functions work (notice the order of the print statements in the output below).</w:t>
      </w:r>
    </w:p>
    <w:p w14:paraId="61170916" w14:textId="77777777" w:rsidR="009A00BE" w:rsidRDefault="009A00BE" w:rsidP="009A00BE">
      <w:pPr>
        <w:ind w:left="2880"/>
        <w:jc w:val="both"/>
        <w:rPr>
          <w:color w:val="000000"/>
        </w:rPr>
      </w:pPr>
    </w:p>
    <w:p w14:paraId="4BC48C66" w14:textId="77777777" w:rsidR="009A00BE" w:rsidRDefault="009A00BE" w:rsidP="009A00BE">
      <w:pPr>
        <w:ind w:left="3600"/>
        <w:jc w:val="both"/>
        <w:rPr>
          <w:color w:val="000000"/>
        </w:rPr>
      </w:pPr>
      <w:r>
        <w:rPr>
          <w:noProof/>
          <w:color w:val="000000"/>
        </w:rPr>
        <w:lastRenderedPageBreak/>
        <w:drawing>
          <wp:anchor distT="0" distB="0" distL="114300" distR="114300" simplePos="0" relativeHeight="251668480" behindDoc="0" locked="0" layoutInCell="1" allowOverlap="1" wp14:anchorId="67436BDA" wp14:editId="208D89CD">
            <wp:simplePos x="0" y="0"/>
            <wp:positionH relativeFrom="column">
              <wp:posOffset>1076325</wp:posOffset>
            </wp:positionH>
            <wp:positionV relativeFrom="paragraph">
              <wp:posOffset>209550</wp:posOffset>
            </wp:positionV>
            <wp:extent cx="3743325" cy="5781675"/>
            <wp:effectExtent l="0" t="0" r="0" b="0"/>
            <wp:wrapTopAndBottom/>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43325" cy="5781675"/>
                    </a:xfrm>
                    <a:prstGeom prst="rect">
                      <a:avLst/>
                    </a:prstGeom>
                    <a:noFill/>
                    <a:ln>
                      <a:noFill/>
                    </a:ln>
                  </pic:spPr>
                </pic:pic>
              </a:graphicData>
            </a:graphic>
          </wp:anchor>
        </w:drawing>
      </w:r>
    </w:p>
    <w:p w14:paraId="4E4B051D" w14:textId="77777777" w:rsidR="009A00BE" w:rsidRDefault="009A00BE" w:rsidP="009A00BE">
      <w:pPr>
        <w:ind w:left="2880"/>
        <w:jc w:val="both"/>
        <w:rPr>
          <w:color w:val="000000"/>
        </w:rPr>
      </w:pPr>
    </w:p>
    <w:p w14:paraId="2F0FFE21" w14:textId="77777777" w:rsidR="009A00BE" w:rsidRDefault="009A00BE" w:rsidP="009A00BE">
      <w:pPr>
        <w:ind w:left="2880"/>
        <w:jc w:val="both"/>
        <w:rPr>
          <w:color w:val="000000"/>
        </w:rPr>
      </w:pPr>
    </w:p>
    <w:p w14:paraId="1395149A" w14:textId="77777777" w:rsidR="009A00BE" w:rsidRDefault="009A00BE" w:rsidP="009A00BE">
      <w:pPr>
        <w:ind w:left="2880"/>
        <w:jc w:val="both"/>
        <w:rPr>
          <w:color w:val="000000"/>
        </w:rPr>
      </w:pPr>
    </w:p>
    <w:p w14:paraId="59441EE7" w14:textId="77777777" w:rsidR="009A00BE" w:rsidRDefault="009A00BE" w:rsidP="009A00BE">
      <w:pPr>
        <w:ind w:left="2880"/>
        <w:jc w:val="both"/>
        <w:rPr>
          <w:color w:val="000000"/>
        </w:rPr>
      </w:pPr>
    </w:p>
    <w:p w14:paraId="25625E49" w14:textId="77777777" w:rsidR="009A00BE" w:rsidRPr="00F664EB" w:rsidRDefault="009A00BE" w:rsidP="009A00BE">
      <w:pPr>
        <w:ind w:left="2880"/>
        <w:jc w:val="both"/>
      </w:pPr>
    </w:p>
    <w:p w14:paraId="49C7CC3E" w14:textId="77777777" w:rsidR="009A00BE" w:rsidRPr="00F664EB" w:rsidRDefault="009A00BE" w:rsidP="009A00BE">
      <w:pPr>
        <w:numPr>
          <w:ilvl w:val="0"/>
          <w:numId w:val="30"/>
        </w:numPr>
        <w:spacing w:before="0" w:after="0" w:line="240" w:lineRule="auto"/>
        <w:jc w:val="both"/>
      </w:pPr>
      <w:r w:rsidRPr="00F664EB">
        <w:t>Order of the code matters: here (above sample), we are calling the “</w:t>
      </w:r>
      <w:proofErr w:type="spellStart"/>
      <w:r w:rsidRPr="00F664EB">
        <w:t>greet_user</w:t>
      </w:r>
      <w:proofErr w:type="spellEnd"/>
      <w:r w:rsidRPr="00F664EB">
        <w:t>()” function after the “</w:t>
      </w:r>
      <w:proofErr w:type="spellStart"/>
      <w:r w:rsidRPr="00F664EB">
        <w:t>greet_user</w:t>
      </w:r>
      <w:proofErr w:type="spellEnd"/>
      <w:r w:rsidRPr="00F664EB">
        <w:t>()” function is defined. Notice the “</w:t>
      </w:r>
      <w:proofErr w:type="spellStart"/>
      <w:r w:rsidRPr="00F664EB">
        <w:t>greet_user</w:t>
      </w:r>
      <w:proofErr w:type="spellEnd"/>
      <w:r w:rsidRPr="00F664EB">
        <w:t>()” function is called after it is defined. If you try to call the “</w:t>
      </w:r>
      <w:proofErr w:type="spellStart"/>
      <w:r w:rsidRPr="00F664EB">
        <w:t>greet_user</w:t>
      </w:r>
      <w:proofErr w:type="spellEnd"/>
      <w:r w:rsidRPr="00F664EB">
        <w:t>()” function before it is defined, you will see an error. This means that Python doesn’t know what “</w:t>
      </w:r>
      <w:proofErr w:type="spellStart"/>
      <w:r w:rsidRPr="00F664EB">
        <w:t>greet_user</w:t>
      </w:r>
      <w:proofErr w:type="spellEnd"/>
      <w:r w:rsidRPr="00F664EB">
        <w:t>()” is – it is not defined anywhere, and so we always define the function first and then call it. Below is an updated version of the program where the “</w:t>
      </w:r>
      <w:proofErr w:type="spellStart"/>
      <w:r w:rsidRPr="00F664EB">
        <w:t>greet_user</w:t>
      </w:r>
      <w:proofErr w:type="spellEnd"/>
      <w:r w:rsidRPr="00F664EB">
        <w:t>()” function was modified to have a parameter.</w:t>
      </w:r>
    </w:p>
    <w:p w14:paraId="10F3496F" w14:textId="77777777" w:rsidR="009A00BE" w:rsidRPr="00F664EB" w:rsidRDefault="009A00BE" w:rsidP="009A00BE">
      <w:pPr>
        <w:ind w:left="2160"/>
        <w:jc w:val="both"/>
      </w:pPr>
    </w:p>
    <w:p w14:paraId="6054D1CF" w14:textId="77777777" w:rsidR="009A00BE" w:rsidRPr="00F664EB" w:rsidRDefault="009A00BE" w:rsidP="009A00BE">
      <w:pPr>
        <w:numPr>
          <w:ilvl w:val="1"/>
          <w:numId w:val="23"/>
        </w:numPr>
        <w:spacing w:before="0" w:after="0" w:line="240" w:lineRule="auto"/>
        <w:ind w:left="1440" w:hanging="360"/>
        <w:jc w:val="both"/>
      </w:pPr>
      <w:r w:rsidRPr="00F664EB">
        <w:t>Parameters. Parameters allow you to pass information to a function. In the function definition, parameters are added as placeholders for receiving information. For example, we can add a name parameter to our “</w:t>
      </w:r>
      <w:proofErr w:type="spellStart"/>
      <w:r w:rsidRPr="00F664EB">
        <w:t>greet_user</w:t>
      </w:r>
      <w:proofErr w:type="spellEnd"/>
      <w:r w:rsidRPr="00F664EB">
        <w:t xml:space="preserve">()” function and pass the name of a user to the function when it is called. When the user’s name is passed as a value while the function is being called, the “name” parameter will be assigned that value. So, the name parameter will act as a local variable within that function. With this parameter, we can receive information in our functions. </w:t>
      </w:r>
    </w:p>
    <w:p w14:paraId="3101CBAA" w14:textId="77777777" w:rsidR="009A00BE" w:rsidRDefault="009A00BE" w:rsidP="009A00BE">
      <w:pPr>
        <w:ind w:left="1440"/>
        <w:jc w:val="both"/>
        <w:rPr>
          <w:color w:val="000000"/>
        </w:rPr>
      </w:pPr>
    </w:p>
    <w:p w14:paraId="2CEF0DF4" w14:textId="77777777" w:rsidR="009A00BE" w:rsidRDefault="009A00BE" w:rsidP="009A00BE">
      <w:pPr>
        <w:ind w:left="3600"/>
        <w:jc w:val="both"/>
        <w:rPr>
          <w:color w:val="000000"/>
        </w:rPr>
      </w:pPr>
      <w:r>
        <w:rPr>
          <w:noProof/>
          <w:color w:val="000000"/>
        </w:rPr>
        <w:drawing>
          <wp:inline distT="0" distB="0" distL="0" distR="0" wp14:anchorId="70EC3DC2" wp14:editId="320A35D6">
            <wp:extent cx="2133600" cy="3057525"/>
            <wp:effectExtent l="0" t="0" r="0" b="0"/>
            <wp:docPr id="15" name="Picture 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33600" cy="3057525"/>
                    </a:xfrm>
                    <a:prstGeom prst="rect">
                      <a:avLst/>
                    </a:prstGeom>
                    <a:noFill/>
                    <a:ln>
                      <a:noFill/>
                    </a:ln>
                  </pic:spPr>
                </pic:pic>
              </a:graphicData>
            </a:graphic>
          </wp:inline>
        </w:drawing>
      </w:r>
    </w:p>
    <w:p w14:paraId="69F71145" w14:textId="77777777" w:rsidR="009A00BE" w:rsidRDefault="009A00BE" w:rsidP="009A00BE">
      <w:pPr>
        <w:jc w:val="both"/>
        <w:rPr>
          <w:color w:val="000000"/>
        </w:rPr>
      </w:pPr>
    </w:p>
    <w:p w14:paraId="465E76C8" w14:textId="77777777" w:rsidR="009A00BE" w:rsidRDefault="009A00BE" w:rsidP="009A00BE">
      <w:pPr>
        <w:jc w:val="both"/>
        <w:rPr>
          <w:color w:val="000000"/>
        </w:rPr>
      </w:pPr>
    </w:p>
    <w:p w14:paraId="30FFB405" w14:textId="77777777" w:rsidR="009A00BE" w:rsidRDefault="009A00BE" w:rsidP="009A00BE">
      <w:pPr>
        <w:jc w:val="both"/>
        <w:rPr>
          <w:color w:val="000000"/>
        </w:rPr>
      </w:pPr>
    </w:p>
    <w:p w14:paraId="5CA9E3BB" w14:textId="77777777" w:rsidR="009A00BE" w:rsidRDefault="009A00BE" w:rsidP="009A00BE">
      <w:pPr>
        <w:jc w:val="both"/>
        <w:rPr>
          <w:color w:val="000000"/>
        </w:rPr>
      </w:pPr>
    </w:p>
    <w:p w14:paraId="7C925472" w14:textId="77777777" w:rsidR="009A00BE" w:rsidRPr="00F664EB" w:rsidRDefault="009A00BE" w:rsidP="009A00BE">
      <w:pPr>
        <w:numPr>
          <w:ilvl w:val="0"/>
          <w:numId w:val="30"/>
        </w:numPr>
        <w:spacing w:before="0" w:after="0" w:line="240" w:lineRule="auto"/>
        <w:jc w:val="both"/>
      </w:pPr>
      <w:r w:rsidRPr="00F664EB">
        <w:t>In the sample below, we call the “</w:t>
      </w:r>
      <w:proofErr w:type="spellStart"/>
      <w:r w:rsidRPr="00F664EB">
        <w:t>greet_user</w:t>
      </w:r>
      <w:proofErr w:type="spellEnd"/>
      <w:r w:rsidRPr="00F664EB">
        <w:t>()” function twice passing two different names. This shows reusing the function with a different value. If we didn’t have this function, then the code in the function would have to be written twice for the two different users’ names. This is the benefit of defining functions – we can take a few lines of code that have a specific purpose and put them inside a function.</w:t>
      </w:r>
    </w:p>
    <w:p w14:paraId="14BE9F9D" w14:textId="77777777" w:rsidR="009A00BE" w:rsidRDefault="009A00BE" w:rsidP="009A00BE">
      <w:pPr>
        <w:ind w:left="2880"/>
        <w:jc w:val="both"/>
        <w:rPr>
          <w:color w:val="000000"/>
        </w:rPr>
      </w:pPr>
    </w:p>
    <w:p w14:paraId="6FFE09CC" w14:textId="77777777" w:rsidR="009A00BE" w:rsidRDefault="009A00BE" w:rsidP="009A00BE">
      <w:pPr>
        <w:ind w:left="3600"/>
        <w:jc w:val="both"/>
        <w:rPr>
          <w:color w:val="000000"/>
        </w:rPr>
      </w:pPr>
      <w:r>
        <w:rPr>
          <w:noProof/>
          <w:color w:val="000000"/>
        </w:rPr>
        <w:drawing>
          <wp:inline distT="0" distB="0" distL="0" distR="0" wp14:anchorId="4CC01E0B" wp14:editId="014D7AE5">
            <wp:extent cx="2190750" cy="355282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90750" cy="3552825"/>
                    </a:xfrm>
                    <a:prstGeom prst="rect">
                      <a:avLst/>
                    </a:prstGeom>
                    <a:noFill/>
                    <a:ln>
                      <a:noFill/>
                    </a:ln>
                  </pic:spPr>
                </pic:pic>
              </a:graphicData>
            </a:graphic>
          </wp:inline>
        </w:drawing>
      </w:r>
    </w:p>
    <w:p w14:paraId="7FCAC70C" w14:textId="77777777" w:rsidR="009A00BE" w:rsidRDefault="009A00BE" w:rsidP="009A00BE">
      <w:pPr>
        <w:ind w:left="2880"/>
        <w:jc w:val="both"/>
        <w:rPr>
          <w:color w:val="000000"/>
        </w:rPr>
      </w:pPr>
    </w:p>
    <w:p w14:paraId="214325F3" w14:textId="77777777" w:rsidR="009A00BE" w:rsidRPr="00F664EB" w:rsidRDefault="009A00BE" w:rsidP="009A00BE">
      <w:pPr>
        <w:ind w:left="2880"/>
        <w:jc w:val="both"/>
      </w:pPr>
      <w:r w:rsidRPr="00F664EB">
        <w:t>Note: if we have a parameter for a function, we are obligated to use that parameter. If you don’t pass a value for the parameter, you will get the below error. “Argument” is the value that is applied to a parameter of a function. In the above code sample, “John” and “Mary” are arguments passed as values to the “name” parameter when the “</w:t>
      </w:r>
      <w:proofErr w:type="spellStart"/>
      <w:r w:rsidRPr="00F664EB">
        <w:t>greet_user</w:t>
      </w:r>
      <w:proofErr w:type="spellEnd"/>
      <w:r w:rsidRPr="00F664EB">
        <w:t>()” function is called. Parameters are placeholders for the variable that information will be passed through to the function, and arguments are the actual information being passed.</w:t>
      </w:r>
    </w:p>
    <w:p w14:paraId="2813A83B" w14:textId="77777777" w:rsidR="009A00BE" w:rsidRPr="00F664EB" w:rsidRDefault="009A00BE" w:rsidP="009A00BE">
      <w:pPr>
        <w:ind w:left="2880"/>
        <w:jc w:val="both"/>
      </w:pPr>
      <w:r>
        <w:rPr>
          <w:noProof/>
          <w:color w:val="000000"/>
        </w:rPr>
        <w:lastRenderedPageBreak/>
        <w:drawing>
          <wp:anchor distT="0" distB="0" distL="114300" distR="114300" simplePos="0" relativeHeight="251669504" behindDoc="0" locked="0" layoutInCell="1" allowOverlap="1" wp14:anchorId="14705014" wp14:editId="33BCBB2D">
            <wp:simplePos x="0" y="0"/>
            <wp:positionH relativeFrom="column">
              <wp:posOffset>1457325</wp:posOffset>
            </wp:positionH>
            <wp:positionV relativeFrom="paragraph">
              <wp:posOffset>190500</wp:posOffset>
            </wp:positionV>
            <wp:extent cx="3657600" cy="3105150"/>
            <wp:effectExtent l="0" t="0" r="0" b="0"/>
            <wp:wrapTopAndBottom/>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76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64EB">
        <w:tab/>
      </w:r>
    </w:p>
    <w:p w14:paraId="1529A7D1" w14:textId="77777777" w:rsidR="009A00BE" w:rsidRPr="00F664EB" w:rsidRDefault="009A00BE" w:rsidP="009A00BE">
      <w:pPr>
        <w:numPr>
          <w:ilvl w:val="0"/>
          <w:numId w:val="30"/>
        </w:numPr>
        <w:spacing w:before="0" w:after="0" w:line="240" w:lineRule="auto"/>
        <w:jc w:val="both"/>
      </w:pPr>
      <w:r>
        <w:rPr>
          <w:noProof/>
          <w:color w:val="000000"/>
        </w:rPr>
        <w:drawing>
          <wp:anchor distT="0" distB="0" distL="114300" distR="114300" simplePos="0" relativeHeight="251670528" behindDoc="0" locked="0" layoutInCell="1" allowOverlap="1" wp14:anchorId="6A657D42" wp14:editId="52832F3F">
            <wp:simplePos x="0" y="0"/>
            <wp:positionH relativeFrom="column">
              <wp:posOffset>1933575</wp:posOffset>
            </wp:positionH>
            <wp:positionV relativeFrom="paragraph">
              <wp:posOffset>495300</wp:posOffset>
            </wp:positionV>
            <wp:extent cx="2419350" cy="2971800"/>
            <wp:effectExtent l="0" t="0" r="0" b="0"/>
            <wp:wrapTopAndBottom/>
            <wp:docPr id="18" name="Picture 1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1935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64EB">
        <w:t>Multiple parameters can be used with functions. The below sample is a modification of the “</w:t>
      </w:r>
      <w:proofErr w:type="spellStart"/>
      <w:r w:rsidRPr="00F664EB">
        <w:t>greet_user</w:t>
      </w:r>
      <w:proofErr w:type="spellEnd"/>
      <w:r w:rsidRPr="00F664EB">
        <w:t>()” function with two parameters.</w:t>
      </w:r>
    </w:p>
    <w:p w14:paraId="7A17C23B" w14:textId="77777777" w:rsidR="009A00BE" w:rsidRPr="00F664EB" w:rsidRDefault="009A00BE" w:rsidP="009A00BE">
      <w:pPr>
        <w:jc w:val="both"/>
      </w:pPr>
    </w:p>
    <w:p w14:paraId="7C83524F" w14:textId="77777777" w:rsidR="009A00BE" w:rsidRPr="00F664EB" w:rsidRDefault="009A00BE" w:rsidP="009A00BE">
      <w:pPr>
        <w:numPr>
          <w:ilvl w:val="2"/>
          <w:numId w:val="23"/>
        </w:numPr>
        <w:spacing w:before="0" w:after="0" w:line="240" w:lineRule="auto"/>
        <w:ind w:left="2160" w:hanging="180"/>
        <w:jc w:val="both"/>
      </w:pPr>
      <w:r w:rsidRPr="00F664EB">
        <w:t>How to print functions that return values. This is useful when doing calculations and want to return the result using a function. Below is a sample function that returns a value:</w:t>
      </w:r>
    </w:p>
    <w:p w14:paraId="54F98AB9" w14:textId="77777777" w:rsidR="009A00BE" w:rsidRDefault="009A00BE" w:rsidP="009A00BE">
      <w:pPr>
        <w:ind w:left="2160"/>
        <w:jc w:val="both"/>
        <w:rPr>
          <w:color w:val="000000"/>
        </w:rPr>
      </w:pPr>
    </w:p>
    <w:p w14:paraId="044BB5F3" w14:textId="77777777" w:rsidR="009A00BE" w:rsidRPr="00042B36"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042B36">
        <w:rPr>
          <w:rFonts w:ascii="Consolas" w:hAnsi="Consolas" w:cs="Courier New"/>
          <w:color w:val="CC7832"/>
          <w:sz w:val="20"/>
          <w:szCs w:val="20"/>
        </w:rPr>
        <w:t xml:space="preserve">def </w:t>
      </w:r>
      <w:r w:rsidRPr="00042B36">
        <w:rPr>
          <w:rFonts w:ascii="Consolas" w:hAnsi="Consolas" w:cs="Courier New"/>
          <w:color w:val="FFC66D"/>
          <w:sz w:val="20"/>
          <w:szCs w:val="20"/>
        </w:rPr>
        <w:t>square</w:t>
      </w:r>
      <w:r w:rsidRPr="00042B36">
        <w:rPr>
          <w:rFonts w:ascii="Consolas" w:hAnsi="Consolas" w:cs="Courier New"/>
          <w:color w:val="A9B7C6"/>
          <w:sz w:val="20"/>
          <w:szCs w:val="20"/>
        </w:rPr>
        <w:t>(number):</w:t>
      </w:r>
      <w:r w:rsidRPr="00042B36">
        <w:rPr>
          <w:rFonts w:ascii="Consolas" w:hAnsi="Consolas" w:cs="Courier New"/>
          <w:color w:val="A9B7C6"/>
          <w:sz w:val="20"/>
          <w:szCs w:val="20"/>
        </w:rPr>
        <w:br/>
        <w:t xml:space="preserve">    </w:t>
      </w:r>
      <w:r w:rsidRPr="00042B36">
        <w:rPr>
          <w:rFonts w:ascii="Consolas" w:hAnsi="Consolas" w:cs="Courier New"/>
          <w:color w:val="CC7832"/>
          <w:sz w:val="20"/>
          <w:szCs w:val="20"/>
        </w:rPr>
        <w:t xml:space="preserve">return </w:t>
      </w:r>
      <w:r w:rsidRPr="00042B36">
        <w:rPr>
          <w:rFonts w:ascii="Consolas" w:hAnsi="Consolas" w:cs="Courier New"/>
          <w:color w:val="A9B7C6"/>
          <w:sz w:val="20"/>
          <w:szCs w:val="20"/>
        </w:rPr>
        <w:t>number * number</w:t>
      </w:r>
      <w:r w:rsidRPr="00042B36">
        <w:rPr>
          <w:rFonts w:ascii="Consolas" w:hAnsi="Consolas" w:cs="Courier New"/>
          <w:color w:val="A9B7C6"/>
          <w:sz w:val="20"/>
          <w:szCs w:val="20"/>
        </w:rPr>
        <w:br/>
      </w:r>
      <w:r w:rsidRPr="00042B36">
        <w:rPr>
          <w:rFonts w:ascii="Consolas" w:hAnsi="Consolas" w:cs="Courier New"/>
          <w:color w:val="A9B7C6"/>
          <w:sz w:val="20"/>
          <w:szCs w:val="20"/>
        </w:rPr>
        <w:br/>
        <w:t>result = square(</w:t>
      </w:r>
      <w:r w:rsidRPr="00042B36">
        <w:rPr>
          <w:rFonts w:ascii="Consolas" w:hAnsi="Consolas" w:cs="Courier New"/>
          <w:color w:val="6897BB"/>
          <w:sz w:val="20"/>
          <w:szCs w:val="20"/>
        </w:rPr>
        <w:t>3</w:t>
      </w:r>
      <w:r w:rsidRPr="00042B36">
        <w:rPr>
          <w:rFonts w:ascii="Consolas" w:hAnsi="Consolas" w:cs="Courier New"/>
          <w:color w:val="A9B7C6"/>
          <w:sz w:val="20"/>
          <w:szCs w:val="20"/>
        </w:rPr>
        <w:t>)</w:t>
      </w:r>
      <w:r w:rsidRPr="00042B36">
        <w:rPr>
          <w:rFonts w:ascii="Consolas" w:hAnsi="Consolas" w:cs="Courier New"/>
          <w:color w:val="A9B7C6"/>
          <w:sz w:val="20"/>
          <w:szCs w:val="20"/>
        </w:rPr>
        <w:br/>
      </w:r>
      <w:r w:rsidRPr="00042B36">
        <w:rPr>
          <w:rFonts w:ascii="Consolas" w:hAnsi="Consolas" w:cs="Courier New"/>
          <w:color w:val="8888C6"/>
          <w:sz w:val="20"/>
          <w:szCs w:val="20"/>
        </w:rPr>
        <w:t>print</w:t>
      </w:r>
      <w:r w:rsidRPr="00042B36">
        <w:rPr>
          <w:rFonts w:ascii="Consolas" w:hAnsi="Consolas" w:cs="Courier New"/>
          <w:color w:val="A9B7C6"/>
          <w:sz w:val="20"/>
          <w:szCs w:val="20"/>
        </w:rPr>
        <w:t>(result)</w:t>
      </w:r>
    </w:p>
    <w:p w14:paraId="678FDD7A" w14:textId="77777777" w:rsidR="009A00BE" w:rsidRDefault="009A00BE" w:rsidP="009A00BE">
      <w:pPr>
        <w:ind w:left="2160"/>
        <w:jc w:val="both"/>
        <w:rPr>
          <w:color w:val="000000"/>
        </w:rPr>
      </w:pPr>
    </w:p>
    <w:p w14:paraId="153085FD" w14:textId="77777777" w:rsidR="009A00BE" w:rsidRPr="00F664EB" w:rsidRDefault="009A00BE" w:rsidP="009A00BE">
      <w:pPr>
        <w:numPr>
          <w:ilvl w:val="2"/>
          <w:numId w:val="23"/>
        </w:numPr>
        <w:spacing w:before="0" w:after="0" w:line="240" w:lineRule="auto"/>
        <w:ind w:left="2160" w:hanging="180"/>
        <w:jc w:val="both"/>
      </w:pPr>
      <w:r w:rsidRPr="00F664EB">
        <w:t>A call to the function can be directly made from the print() function:</w:t>
      </w:r>
    </w:p>
    <w:p w14:paraId="0190E746" w14:textId="77777777" w:rsidR="009A00BE" w:rsidRDefault="009A00BE" w:rsidP="009A00BE">
      <w:pPr>
        <w:ind w:left="2160"/>
        <w:jc w:val="both"/>
        <w:rPr>
          <w:color w:val="000000"/>
        </w:rPr>
      </w:pPr>
    </w:p>
    <w:p w14:paraId="2F0509ED" w14:textId="77777777" w:rsidR="009A00BE" w:rsidRPr="00042B36"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042B36">
        <w:rPr>
          <w:rFonts w:ascii="Consolas" w:hAnsi="Consolas" w:cs="Courier New"/>
          <w:color w:val="CC7832"/>
          <w:sz w:val="20"/>
          <w:szCs w:val="20"/>
        </w:rPr>
        <w:t xml:space="preserve">def </w:t>
      </w:r>
      <w:r w:rsidRPr="00042B36">
        <w:rPr>
          <w:rFonts w:ascii="Consolas" w:hAnsi="Consolas" w:cs="Courier New"/>
          <w:color w:val="FFC66D"/>
          <w:sz w:val="20"/>
          <w:szCs w:val="20"/>
        </w:rPr>
        <w:t>square</w:t>
      </w:r>
      <w:r w:rsidRPr="00042B36">
        <w:rPr>
          <w:rFonts w:ascii="Consolas" w:hAnsi="Consolas" w:cs="Courier New"/>
          <w:color w:val="A9B7C6"/>
          <w:sz w:val="20"/>
          <w:szCs w:val="20"/>
        </w:rPr>
        <w:t>(number):</w:t>
      </w:r>
      <w:r w:rsidRPr="00042B36">
        <w:rPr>
          <w:rFonts w:ascii="Consolas" w:hAnsi="Consolas" w:cs="Courier New"/>
          <w:color w:val="A9B7C6"/>
          <w:sz w:val="20"/>
          <w:szCs w:val="20"/>
        </w:rPr>
        <w:br/>
        <w:t xml:space="preserve">    </w:t>
      </w:r>
      <w:r w:rsidRPr="00042B36">
        <w:rPr>
          <w:rFonts w:ascii="Consolas" w:hAnsi="Consolas" w:cs="Courier New"/>
          <w:color w:val="CC7832"/>
          <w:sz w:val="20"/>
          <w:szCs w:val="20"/>
        </w:rPr>
        <w:t xml:space="preserve">return </w:t>
      </w:r>
      <w:r w:rsidRPr="00042B36">
        <w:rPr>
          <w:rFonts w:ascii="Consolas" w:hAnsi="Consolas" w:cs="Courier New"/>
          <w:color w:val="A9B7C6"/>
          <w:sz w:val="20"/>
          <w:szCs w:val="20"/>
        </w:rPr>
        <w:t>number * number</w:t>
      </w:r>
      <w:r w:rsidRPr="00042B36">
        <w:rPr>
          <w:rFonts w:ascii="Consolas" w:hAnsi="Consolas" w:cs="Courier New"/>
          <w:color w:val="A9B7C6"/>
          <w:sz w:val="20"/>
          <w:szCs w:val="20"/>
        </w:rPr>
        <w:br/>
      </w:r>
      <w:r w:rsidRPr="00042B36">
        <w:rPr>
          <w:rFonts w:ascii="Consolas" w:hAnsi="Consolas" w:cs="Courier New"/>
          <w:color w:val="A9B7C6"/>
          <w:sz w:val="20"/>
          <w:szCs w:val="20"/>
        </w:rPr>
        <w:br/>
      </w:r>
      <w:r w:rsidRPr="00042B36">
        <w:rPr>
          <w:rFonts w:ascii="Consolas" w:hAnsi="Consolas" w:cs="Courier New"/>
          <w:color w:val="8888C6"/>
          <w:sz w:val="20"/>
          <w:szCs w:val="20"/>
        </w:rPr>
        <w:t>print</w:t>
      </w:r>
      <w:r w:rsidRPr="00042B36">
        <w:rPr>
          <w:rFonts w:ascii="Consolas" w:hAnsi="Consolas" w:cs="Courier New"/>
          <w:color w:val="A9B7C6"/>
          <w:sz w:val="20"/>
          <w:szCs w:val="20"/>
        </w:rPr>
        <w:t>(square(</w:t>
      </w:r>
      <w:r w:rsidRPr="00042B36">
        <w:rPr>
          <w:rFonts w:ascii="Consolas" w:hAnsi="Consolas" w:cs="Courier New"/>
          <w:color w:val="6897BB"/>
          <w:sz w:val="20"/>
          <w:szCs w:val="20"/>
        </w:rPr>
        <w:t>3</w:t>
      </w:r>
      <w:r w:rsidRPr="00042B36">
        <w:rPr>
          <w:rFonts w:ascii="Consolas" w:hAnsi="Consolas" w:cs="Courier New"/>
          <w:color w:val="A9B7C6"/>
          <w:sz w:val="20"/>
          <w:szCs w:val="20"/>
        </w:rPr>
        <w:t>))</w:t>
      </w:r>
    </w:p>
    <w:p w14:paraId="6F5A83FD" w14:textId="77777777" w:rsidR="009A00BE" w:rsidRDefault="009A00BE" w:rsidP="009A00BE">
      <w:pPr>
        <w:ind w:left="2160"/>
        <w:jc w:val="both"/>
        <w:rPr>
          <w:color w:val="000000"/>
        </w:rPr>
      </w:pPr>
    </w:p>
    <w:p w14:paraId="7E8683C5" w14:textId="77777777" w:rsidR="009A00BE" w:rsidRPr="00F664EB" w:rsidRDefault="009A00BE" w:rsidP="009A00BE">
      <w:pPr>
        <w:ind w:left="2160"/>
        <w:jc w:val="both"/>
      </w:pPr>
      <w:r w:rsidRPr="00F664EB">
        <w:t>Question: what will happen with the following code? Why?</w:t>
      </w:r>
    </w:p>
    <w:p w14:paraId="097A12BB" w14:textId="77777777" w:rsidR="009A00BE" w:rsidRDefault="009A00BE" w:rsidP="009A00BE">
      <w:pPr>
        <w:ind w:left="2160"/>
        <w:jc w:val="both"/>
        <w:rPr>
          <w:color w:val="000000"/>
        </w:rPr>
      </w:pPr>
    </w:p>
    <w:p w14:paraId="2B2D54A5" w14:textId="77777777" w:rsidR="009A00BE" w:rsidRPr="005D643C"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5D643C">
        <w:rPr>
          <w:rFonts w:ascii="Consolas" w:hAnsi="Consolas" w:cs="Courier New"/>
          <w:color w:val="CC7832"/>
          <w:sz w:val="20"/>
          <w:szCs w:val="20"/>
        </w:rPr>
        <w:t xml:space="preserve">def </w:t>
      </w:r>
      <w:r w:rsidRPr="005D643C">
        <w:rPr>
          <w:rFonts w:ascii="Consolas" w:hAnsi="Consolas" w:cs="Courier New"/>
          <w:color w:val="FFC66D"/>
          <w:sz w:val="20"/>
          <w:szCs w:val="20"/>
        </w:rPr>
        <w:t>square</w:t>
      </w:r>
      <w:r w:rsidRPr="005D643C">
        <w:rPr>
          <w:rFonts w:ascii="Consolas" w:hAnsi="Consolas" w:cs="Courier New"/>
          <w:color w:val="A9B7C6"/>
          <w:sz w:val="20"/>
          <w:szCs w:val="20"/>
        </w:rPr>
        <w:t>(number):</w:t>
      </w:r>
      <w:r w:rsidRPr="005D643C">
        <w:rPr>
          <w:rFonts w:ascii="Consolas" w:hAnsi="Consolas" w:cs="Courier New"/>
          <w:color w:val="A9B7C6"/>
          <w:sz w:val="20"/>
          <w:szCs w:val="20"/>
        </w:rPr>
        <w:br/>
        <w:t xml:space="preserve">    </w:t>
      </w:r>
      <w:r w:rsidRPr="005D643C">
        <w:rPr>
          <w:rFonts w:ascii="Consolas" w:hAnsi="Consolas" w:cs="Courier New"/>
          <w:color w:val="8888C6"/>
          <w:sz w:val="20"/>
          <w:szCs w:val="20"/>
        </w:rPr>
        <w:t>print</w:t>
      </w:r>
      <w:r w:rsidRPr="005D643C">
        <w:rPr>
          <w:rFonts w:ascii="Consolas" w:hAnsi="Consolas" w:cs="Courier New"/>
          <w:color w:val="A9B7C6"/>
          <w:sz w:val="20"/>
          <w:szCs w:val="20"/>
        </w:rPr>
        <w:t>(number * number)</w:t>
      </w:r>
      <w:r w:rsidRPr="005D643C">
        <w:rPr>
          <w:rFonts w:ascii="Consolas" w:hAnsi="Consolas" w:cs="Courier New"/>
          <w:color w:val="A9B7C6"/>
          <w:sz w:val="20"/>
          <w:szCs w:val="20"/>
        </w:rPr>
        <w:br/>
      </w:r>
      <w:r w:rsidRPr="005D643C">
        <w:rPr>
          <w:rFonts w:ascii="Consolas" w:hAnsi="Consolas" w:cs="Courier New"/>
          <w:color w:val="A9B7C6"/>
          <w:sz w:val="20"/>
          <w:szCs w:val="20"/>
        </w:rPr>
        <w:br/>
      </w:r>
      <w:r w:rsidRPr="005D643C">
        <w:rPr>
          <w:rFonts w:ascii="Consolas" w:hAnsi="Consolas" w:cs="Courier New"/>
          <w:color w:val="8888C6"/>
          <w:sz w:val="20"/>
          <w:szCs w:val="20"/>
        </w:rPr>
        <w:t>print</w:t>
      </w:r>
      <w:r w:rsidRPr="005D643C">
        <w:rPr>
          <w:rFonts w:ascii="Consolas" w:hAnsi="Consolas" w:cs="Courier New"/>
          <w:color w:val="A9B7C6"/>
          <w:sz w:val="20"/>
          <w:szCs w:val="20"/>
        </w:rPr>
        <w:t>(square(</w:t>
      </w:r>
      <w:r w:rsidRPr="005D643C">
        <w:rPr>
          <w:rFonts w:ascii="Consolas" w:hAnsi="Consolas" w:cs="Courier New"/>
          <w:color w:val="6897BB"/>
          <w:sz w:val="20"/>
          <w:szCs w:val="20"/>
        </w:rPr>
        <w:t>3</w:t>
      </w:r>
      <w:r w:rsidRPr="005D643C">
        <w:rPr>
          <w:rFonts w:ascii="Consolas" w:hAnsi="Consolas" w:cs="Courier New"/>
          <w:color w:val="A9B7C6"/>
          <w:sz w:val="20"/>
          <w:szCs w:val="20"/>
        </w:rPr>
        <w:t>))</w:t>
      </w:r>
    </w:p>
    <w:p w14:paraId="05150713" w14:textId="77777777" w:rsidR="009A00BE" w:rsidRDefault="009A00BE" w:rsidP="009A00BE">
      <w:pPr>
        <w:ind w:left="2160"/>
        <w:jc w:val="both"/>
        <w:rPr>
          <w:color w:val="000000"/>
        </w:rPr>
      </w:pPr>
    </w:p>
    <w:p w14:paraId="12BD222C" w14:textId="77777777" w:rsidR="009A00BE" w:rsidRPr="00F664EB" w:rsidRDefault="009A00BE" w:rsidP="009A00BE">
      <w:pPr>
        <w:numPr>
          <w:ilvl w:val="2"/>
          <w:numId w:val="23"/>
        </w:numPr>
        <w:spacing w:before="0" w:after="0" w:line="240" w:lineRule="auto"/>
        <w:ind w:left="2160" w:hanging="180"/>
        <w:jc w:val="both"/>
      </w:pPr>
      <w:r w:rsidRPr="00F664EB">
        <w:t>Exercise: convert emoji code to use functions.</w:t>
      </w:r>
    </w:p>
    <w:p w14:paraId="7CD4A349" w14:textId="77777777" w:rsidR="009A00BE" w:rsidRDefault="009A00BE" w:rsidP="009A00BE">
      <w:pPr>
        <w:ind w:left="2160"/>
        <w:jc w:val="both"/>
        <w:rPr>
          <w:color w:val="000000"/>
        </w:rPr>
      </w:pPr>
    </w:p>
    <w:p w14:paraId="0489154B" w14:textId="77777777" w:rsidR="009A00BE" w:rsidRPr="00456A23"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456A23">
        <w:rPr>
          <w:rFonts w:ascii="Consolas" w:hAnsi="Consolas" w:cs="Courier New"/>
          <w:color w:val="CC7832"/>
          <w:sz w:val="20"/>
          <w:szCs w:val="20"/>
        </w:rPr>
        <w:t xml:space="preserve">def </w:t>
      </w:r>
      <w:proofErr w:type="spellStart"/>
      <w:r w:rsidRPr="00456A23">
        <w:rPr>
          <w:rFonts w:ascii="Consolas" w:hAnsi="Consolas" w:cs="Courier New"/>
          <w:color w:val="FFC66D"/>
          <w:sz w:val="20"/>
          <w:szCs w:val="20"/>
        </w:rPr>
        <w:t>emoji_converter</w:t>
      </w:r>
      <w:proofErr w:type="spellEnd"/>
      <w:r w:rsidRPr="00456A23">
        <w:rPr>
          <w:rFonts w:ascii="Consolas" w:hAnsi="Consolas" w:cs="Courier New"/>
          <w:color w:val="A9B7C6"/>
          <w:sz w:val="20"/>
          <w:szCs w:val="20"/>
        </w:rPr>
        <w:t>(message):</w:t>
      </w:r>
      <w:r w:rsidRPr="00456A23">
        <w:rPr>
          <w:rFonts w:ascii="Consolas" w:hAnsi="Consolas" w:cs="Courier New"/>
          <w:color w:val="A9B7C6"/>
          <w:sz w:val="20"/>
          <w:szCs w:val="20"/>
        </w:rPr>
        <w:br/>
        <w:t xml:space="preserve">    words = </w:t>
      </w:r>
      <w:proofErr w:type="spellStart"/>
      <w:r w:rsidRPr="00456A23">
        <w:rPr>
          <w:rFonts w:ascii="Consolas" w:hAnsi="Consolas" w:cs="Courier New"/>
          <w:color w:val="A9B7C6"/>
          <w:sz w:val="20"/>
          <w:szCs w:val="20"/>
        </w:rPr>
        <w:t>message.split</w:t>
      </w:r>
      <w:proofErr w:type="spellEnd"/>
      <w:r w:rsidRPr="00456A23">
        <w:rPr>
          <w:rFonts w:ascii="Consolas" w:hAnsi="Consolas" w:cs="Courier New"/>
          <w:color w:val="A9B7C6"/>
          <w:sz w:val="20"/>
          <w:szCs w:val="20"/>
        </w:rPr>
        <w:t>(</w:t>
      </w:r>
      <w:r w:rsidRPr="00456A23">
        <w:rPr>
          <w:rFonts w:ascii="Consolas" w:hAnsi="Consolas" w:cs="Courier New"/>
          <w:color w:val="6A8759"/>
          <w:sz w:val="20"/>
          <w:szCs w:val="20"/>
        </w:rPr>
        <w:t>" "</w:t>
      </w:r>
      <w:r w:rsidRPr="00456A23">
        <w:rPr>
          <w:rFonts w:ascii="Consolas" w:hAnsi="Consolas" w:cs="Courier New"/>
          <w:color w:val="A9B7C6"/>
          <w:sz w:val="20"/>
          <w:szCs w:val="20"/>
        </w:rPr>
        <w:t>)</w:t>
      </w:r>
      <w:r w:rsidRPr="00456A23">
        <w:rPr>
          <w:rFonts w:ascii="Consolas" w:hAnsi="Consolas" w:cs="Courier New"/>
          <w:color w:val="A9B7C6"/>
          <w:sz w:val="20"/>
          <w:szCs w:val="20"/>
        </w:rPr>
        <w:br/>
        <w:t xml:space="preserve">    emojis = {</w:t>
      </w:r>
      <w:r w:rsidRPr="00456A23">
        <w:rPr>
          <w:rFonts w:ascii="Consolas" w:hAnsi="Consolas" w:cs="Courier New"/>
          <w:color w:val="A9B7C6"/>
          <w:sz w:val="20"/>
          <w:szCs w:val="20"/>
        </w:rPr>
        <w:br/>
        <w:t xml:space="preserve">        </w:t>
      </w:r>
      <w:r w:rsidRPr="00456A23">
        <w:rPr>
          <w:rFonts w:ascii="Consolas" w:hAnsi="Consolas" w:cs="Courier New"/>
          <w:color w:val="6A8759"/>
          <w:sz w:val="20"/>
          <w:szCs w:val="20"/>
        </w:rPr>
        <w:t>":)"</w:t>
      </w:r>
      <w:r w:rsidRPr="00456A23">
        <w:rPr>
          <w:rFonts w:ascii="Consolas" w:hAnsi="Consolas" w:cs="Courier New"/>
          <w:color w:val="A9B7C6"/>
          <w:sz w:val="20"/>
          <w:szCs w:val="20"/>
        </w:rPr>
        <w:t xml:space="preserve">: </w:t>
      </w:r>
      <w:r w:rsidRPr="00456A23">
        <w:rPr>
          <w:rFonts w:ascii="Consolas" w:hAnsi="Consolas" w:cs="Courier New"/>
          <w:color w:val="6A8759"/>
          <w:sz w:val="20"/>
          <w:szCs w:val="20"/>
        </w:rPr>
        <w:t>"</w:t>
      </w:r>
      <w:r w:rsidRPr="00456A23">
        <w:rPr>
          <w:rFonts w:ascii="Segoe UI Emoji" w:hAnsi="Segoe UI Emoji" w:cs="Segoe UI Emoji"/>
          <w:color w:val="6A8759"/>
          <w:sz w:val="20"/>
          <w:szCs w:val="20"/>
        </w:rPr>
        <w:t>😊</w:t>
      </w:r>
      <w:r w:rsidRPr="00456A23">
        <w:rPr>
          <w:rFonts w:ascii="Consolas" w:hAnsi="Consolas" w:cs="Courier New"/>
          <w:color w:val="6A8759"/>
          <w:sz w:val="20"/>
          <w:szCs w:val="20"/>
        </w:rPr>
        <w:t>"</w:t>
      </w:r>
      <w:r w:rsidRPr="00456A23">
        <w:rPr>
          <w:rFonts w:ascii="Consolas" w:hAnsi="Consolas" w:cs="Courier New"/>
          <w:color w:val="CC7832"/>
          <w:sz w:val="20"/>
          <w:szCs w:val="20"/>
        </w:rPr>
        <w:t>,</w:t>
      </w:r>
      <w:r w:rsidRPr="00456A23">
        <w:rPr>
          <w:rFonts w:ascii="Consolas" w:hAnsi="Consolas" w:cs="Courier New"/>
          <w:color w:val="CC7832"/>
          <w:sz w:val="20"/>
          <w:szCs w:val="20"/>
        </w:rPr>
        <w:br/>
        <w:t xml:space="preserve">        </w:t>
      </w:r>
      <w:r w:rsidRPr="00456A23">
        <w:rPr>
          <w:rFonts w:ascii="Consolas" w:hAnsi="Consolas" w:cs="Courier New"/>
          <w:color w:val="6A8759"/>
          <w:sz w:val="20"/>
          <w:szCs w:val="20"/>
        </w:rPr>
        <w:t>":("</w:t>
      </w:r>
      <w:r w:rsidRPr="00456A23">
        <w:rPr>
          <w:rFonts w:ascii="Consolas" w:hAnsi="Consolas" w:cs="Courier New"/>
          <w:color w:val="A9B7C6"/>
          <w:sz w:val="20"/>
          <w:szCs w:val="20"/>
        </w:rPr>
        <w:t xml:space="preserve">: </w:t>
      </w:r>
      <w:r w:rsidRPr="00456A23">
        <w:rPr>
          <w:rFonts w:ascii="Consolas" w:hAnsi="Consolas" w:cs="Courier New"/>
          <w:color w:val="6A8759"/>
          <w:sz w:val="20"/>
          <w:szCs w:val="20"/>
        </w:rPr>
        <w:t>"</w:t>
      </w:r>
      <w:r w:rsidRPr="00456A23">
        <w:rPr>
          <w:rFonts w:ascii="Segoe UI Emoji" w:hAnsi="Segoe UI Emoji" w:cs="Segoe UI Emoji"/>
          <w:color w:val="6A8759"/>
          <w:sz w:val="20"/>
          <w:szCs w:val="20"/>
        </w:rPr>
        <w:t>😢</w:t>
      </w:r>
      <w:r w:rsidRPr="00456A23">
        <w:rPr>
          <w:rFonts w:ascii="Consolas" w:hAnsi="Consolas" w:cs="Courier New"/>
          <w:color w:val="6A8759"/>
          <w:sz w:val="20"/>
          <w:szCs w:val="20"/>
        </w:rPr>
        <w:t>"</w:t>
      </w:r>
      <w:r w:rsidRPr="00456A23">
        <w:rPr>
          <w:rFonts w:ascii="Consolas" w:hAnsi="Consolas" w:cs="Courier New"/>
          <w:color w:val="6A8759"/>
          <w:sz w:val="20"/>
          <w:szCs w:val="20"/>
        </w:rPr>
        <w:br/>
        <w:t xml:space="preserve">    </w:t>
      </w:r>
      <w:r w:rsidRPr="00456A23">
        <w:rPr>
          <w:rFonts w:ascii="Consolas" w:hAnsi="Consolas" w:cs="Courier New"/>
          <w:color w:val="A9B7C6"/>
          <w:sz w:val="20"/>
          <w:szCs w:val="20"/>
        </w:rPr>
        <w:t>}</w:t>
      </w:r>
      <w:r w:rsidRPr="00456A23">
        <w:rPr>
          <w:rFonts w:ascii="Consolas" w:hAnsi="Consolas" w:cs="Courier New"/>
          <w:color w:val="A9B7C6"/>
          <w:sz w:val="20"/>
          <w:szCs w:val="20"/>
        </w:rPr>
        <w:br/>
        <w:t xml:space="preserve">    output = </w:t>
      </w:r>
      <w:r w:rsidRPr="00456A23">
        <w:rPr>
          <w:rFonts w:ascii="Consolas" w:hAnsi="Consolas" w:cs="Courier New"/>
          <w:color w:val="6A8759"/>
          <w:sz w:val="20"/>
          <w:szCs w:val="20"/>
        </w:rPr>
        <w:t>""</w:t>
      </w:r>
      <w:r w:rsidRPr="00456A23">
        <w:rPr>
          <w:rFonts w:ascii="Consolas" w:hAnsi="Consolas" w:cs="Courier New"/>
          <w:color w:val="6A8759"/>
          <w:sz w:val="20"/>
          <w:szCs w:val="20"/>
        </w:rPr>
        <w:br/>
        <w:t xml:space="preserve">    </w:t>
      </w:r>
      <w:r w:rsidRPr="00456A23">
        <w:rPr>
          <w:rFonts w:ascii="Consolas" w:hAnsi="Consolas" w:cs="Courier New"/>
          <w:color w:val="CC7832"/>
          <w:sz w:val="20"/>
          <w:szCs w:val="20"/>
        </w:rPr>
        <w:t xml:space="preserve">for </w:t>
      </w:r>
      <w:r w:rsidRPr="00456A23">
        <w:rPr>
          <w:rFonts w:ascii="Consolas" w:hAnsi="Consolas" w:cs="Courier New"/>
          <w:color w:val="A9B7C6"/>
          <w:sz w:val="20"/>
          <w:szCs w:val="20"/>
        </w:rPr>
        <w:t xml:space="preserve">word </w:t>
      </w:r>
      <w:r w:rsidRPr="00456A23">
        <w:rPr>
          <w:rFonts w:ascii="Consolas" w:hAnsi="Consolas" w:cs="Courier New"/>
          <w:color w:val="CC7832"/>
          <w:sz w:val="20"/>
          <w:szCs w:val="20"/>
        </w:rPr>
        <w:t xml:space="preserve">in </w:t>
      </w:r>
      <w:r w:rsidRPr="00456A23">
        <w:rPr>
          <w:rFonts w:ascii="Consolas" w:hAnsi="Consolas" w:cs="Courier New"/>
          <w:color w:val="A9B7C6"/>
          <w:sz w:val="20"/>
          <w:szCs w:val="20"/>
        </w:rPr>
        <w:t>words:</w:t>
      </w:r>
      <w:r w:rsidRPr="00456A23">
        <w:rPr>
          <w:rFonts w:ascii="Consolas" w:hAnsi="Consolas" w:cs="Courier New"/>
          <w:color w:val="A9B7C6"/>
          <w:sz w:val="20"/>
          <w:szCs w:val="20"/>
        </w:rPr>
        <w:br/>
      </w:r>
      <w:r w:rsidRPr="00456A23">
        <w:rPr>
          <w:rFonts w:ascii="Consolas" w:hAnsi="Consolas" w:cs="Courier New"/>
          <w:color w:val="A9B7C6"/>
          <w:sz w:val="20"/>
          <w:szCs w:val="20"/>
        </w:rPr>
        <w:lastRenderedPageBreak/>
        <w:t xml:space="preserve">        output += </w:t>
      </w:r>
      <w:proofErr w:type="spellStart"/>
      <w:r w:rsidRPr="00456A23">
        <w:rPr>
          <w:rFonts w:ascii="Consolas" w:hAnsi="Consolas" w:cs="Courier New"/>
          <w:color w:val="A9B7C6"/>
          <w:sz w:val="20"/>
          <w:szCs w:val="20"/>
        </w:rPr>
        <w:t>emojis.get</w:t>
      </w:r>
      <w:proofErr w:type="spellEnd"/>
      <w:r w:rsidRPr="00456A23">
        <w:rPr>
          <w:rFonts w:ascii="Consolas" w:hAnsi="Consolas" w:cs="Courier New"/>
          <w:color w:val="A9B7C6"/>
          <w:sz w:val="20"/>
          <w:szCs w:val="20"/>
        </w:rPr>
        <w:t>(word</w:t>
      </w:r>
      <w:r w:rsidRPr="00456A23">
        <w:rPr>
          <w:rFonts w:ascii="Consolas" w:hAnsi="Consolas" w:cs="Courier New"/>
          <w:color w:val="CC7832"/>
          <w:sz w:val="20"/>
          <w:szCs w:val="20"/>
        </w:rPr>
        <w:t xml:space="preserve">, </w:t>
      </w:r>
      <w:r w:rsidRPr="00456A23">
        <w:rPr>
          <w:rFonts w:ascii="Consolas" w:hAnsi="Consolas" w:cs="Courier New"/>
          <w:color w:val="A9B7C6"/>
          <w:sz w:val="20"/>
          <w:szCs w:val="20"/>
        </w:rPr>
        <w:t xml:space="preserve">word) + </w:t>
      </w:r>
      <w:r w:rsidRPr="00456A23">
        <w:rPr>
          <w:rFonts w:ascii="Consolas" w:hAnsi="Consolas" w:cs="Courier New"/>
          <w:color w:val="6A8759"/>
          <w:sz w:val="20"/>
          <w:szCs w:val="20"/>
        </w:rPr>
        <w:t>" "</w:t>
      </w:r>
      <w:r w:rsidRPr="00456A23">
        <w:rPr>
          <w:rFonts w:ascii="Consolas" w:hAnsi="Consolas" w:cs="Courier New"/>
          <w:color w:val="6A8759"/>
          <w:sz w:val="20"/>
          <w:szCs w:val="20"/>
        </w:rPr>
        <w:br/>
        <w:t xml:space="preserve">    </w:t>
      </w:r>
      <w:r w:rsidRPr="00456A23">
        <w:rPr>
          <w:rFonts w:ascii="Consolas" w:hAnsi="Consolas" w:cs="Courier New"/>
          <w:color w:val="CC7832"/>
          <w:sz w:val="20"/>
          <w:szCs w:val="20"/>
        </w:rPr>
        <w:t xml:space="preserve">return </w:t>
      </w:r>
      <w:r w:rsidRPr="00456A23">
        <w:rPr>
          <w:rFonts w:ascii="Consolas" w:hAnsi="Consolas" w:cs="Courier New"/>
          <w:color w:val="A9B7C6"/>
          <w:sz w:val="20"/>
          <w:szCs w:val="20"/>
        </w:rPr>
        <w:t>output</w:t>
      </w:r>
      <w:r w:rsidRPr="00456A23">
        <w:rPr>
          <w:rFonts w:ascii="Consolas" w:hAnsi="Consolas" w:cs="Courier New"/>
          <w:color w:val="A9B7C6"/>
          <w:sz w:val="20"/>
          <w:szCs w:val="20"/>
        </w:rPr>
        <w:br/>
      </w:r>
      <w:r w:rsidRPr="00456A23">
        <w:rPr>
          <w:rFonts w:ascii="Consolas" w:hAnsi="Consolas" w:cs="Courier New"/>
          <w:color w:val="A9B7C6"/>
          <w:sz w:val="20"/>
          <w:szCs w:val="20"/>
        </w:rPr>
        <w:br/>
        <w:t xml:space="preserve">message = </w:t>
      </w:r>
      <w:r w:rsidRPr="00456A23">
        <w:rPr>
          <w:rFonts w:ascii="Consolas" w:hAnsi="Consolas" w:cs="Courier New"/>
          <w:color w:val="8888C6"/>
          <w:sz w:val="20"/>
          <w:szCs w:val="20"/>
        </w:rPr>
        <w:t>input</w:t>
      </w:r>
      <w:r w:rsidRPr="00456A23">
        <w:rPr>
          <w:rFonts w:ascii="Consolas" w:hAnsi="Consolas" w:cs="Courier New"/>
          <w:color w:val="A9B7C6"/>
          <w:sz w:val="20"/>
          <w:szCs w:val="20"/>
        </w:rPr>
        <w:t>(</w:t>
      </w:r>
      <w:r w:rsidRPr="00456A23">
        <w:rPr>
          <w:rFonts w:ascii="Consolas" w:hAnsi="Consolas" w:cs="Courier New"/>
          <w:color w:val="6A8759"/>
          <w:sz w:val="20"/>
          <w:szCs w:val="20"/>
        </w:rPr>
        <w:t>"&gt;"</w:t>
      </w:r>
      <w:r w:rsidRPr="00456A23">
        <w:rPr>
          <w:rFonts w:ascii="Consolas" w:hAnsi="Consolas" w:cs="Courier New"/>
          <w:color w:val="A9B7C6"/>
          <w:sz w:val="20"/>
          <w:szCs w:val="20"/>
        </w:rPr>
        <w:t>)</w:t>
      </w:r>
      <w:r w:rsidRPr="00456A23">
        <w:rPr>
          <w:rFonts w:ascii="Consolas" w:hAnsi="Consolas" w:cs="Courier New"/>
          <w:color w:val="A9B7C6"/>
          <w:sz w:val="20"/>
          <w:szCs w:val="20"/>
        </w:rPr>
        <w:br/>
      </w:r>
      <w:r w:rsidRPr="00456A23">
        <w:rPr>
          <w:rFonts w:ascii="Consolas" w:hAnsi="Consolas" w:cs="Courier New"/>
          <w:color w:val="8888C6"/>
          <w:sz w:val="20"/>
          <w:szCs w:val="20"/>
        </w:rPr>
        <w:t>print</w:t>
      </w:r>
      <w:r w:rsidRPr="00456A23">
        <w:rPr>
          <w:rFonts w:ascii="Consolas" w:hAnsi="Consolas" w:cs="Courier New"/>
          <w:color w:val="A9B7C6"/>
          <w:sz w:val="20"/>
          <w:szCs w:val="20"/>
        </w:rPr>
        <w:t>(</w:t>
      </w:r>
      <w:proofErr w:type="spellStart"/>
      <w:r w:rsidRPr="00456A23">
        <w:rPr>
          <w:rFonts w:ascii="Consolas" w:hAnsi="Consolas" w:cs="Courier New"/>
          <w:color w:val="A9B7C6"/>
          <w:sz w:val="20"/>
          <w:szCs w:val="20"/>
        </w:rPr>
        <w:t>emoji_converter</w:t>
      </w:r>
      <w:proofErr w:type="spellEnd"/>
      <w:r w:rsidRPr="00456A23">
        <w:rPr>
          <w:rFonts w:ascii="Consolas" w:hAnsi="Consolas" w:cs="Courier New"/>
          <w:color w:val="A9B7C6"/>
          <w:sz w:val="20"/>
          <w:szCs w:val="20"/>
        </w:rPr>
        <w:t>(message))</w:t>
      </w:r>
    </w:p>
    <w:p w14:paraId="1A0295C5" w14:textId="77777777" w:rsidR="009A00BE" w:rsidRDefault="009A00BE" w:rsidP="009A00BE">
      <w:pPr>
        <w:ind w:left="2160"/>
        <w:jc w:val="both"/>
        <w:rPr>
          <w:color w:val="000000"/>
        </w:rPr>
      </w:pPr>
    </w:p>
    <w:p w14:paraId="703870E5" w14:textId="77777777" w:rsidR="009A00BE" w:rsidRPr="00F664EB" w:rsidRDefault="009A00BE" w:rsidP="009A00BE">
      <w:pPr>
        <w:numPr>
          <w:ilvl w:val="1"/>
          <w:numId w:val="23"/>
        </w:numPr>
        <w:spacing w:before="0" w:after="0" w:line="240" w:lineRule="auto"/>
        <w:ind w:left="1440" w:hanging="360"/>
        <w:jc w:val="both"/>
      </w:pPr>
      <w:r w:rsidRPr="00F664EB">
        <w:t>Function Recursion</w:t>
      </w:r>
    </w:p>
    <w:p w14:paraId="404FE239" w14:textId="77777777" w:rsidR="009A00BE" w:rsidRPr="00F664EB" w:rsidRDefault="009A00BE" w:rsidP="009A00BE">
      <w:pPr>
        <w:numPr>
          <w:ilvl w:val="2"/>
          <w:numId w:val="23"/>
        </w:numPr>
        <w:spacing w:before="0" w:after="0" w:line="240" w:lineRule="auto"/>
        <w:ind w:left="2160" w:hanging="180"/>
        <w:jc w:val="both"/>
      </w:pPr>
      <w:r w:rsidRPr="00F664EB">
        <w:t xml:space="preserve">Python supports function recursion which allows for a defined function toc all itself. Recursion should be used with caution as to avoid situations </w:t>
      </w:r>
      <w:proofErr w:type="gramStart"/>
      <w:r w:rsidRPr="00F664EB">
        <w:t>where</w:t>
      </w:r>
      <w:proofErr w:type="gramEnd"/>
      <w:r w:rsidRPr="00F664EB">
        <w:t xml:space="preserve"> writing a function which never terminates or one that uses excess amounts of memory or processor power.</w:t>
      </w:r>
    </w:p>
    <w:p w14:paraId="53A6873D" w14:textId="77777777" w:rsidR="009A00BE" w:rsidRPr="00F664EB" w:rsidRDefault="009A00BE" w:rsidP="009A00BE">
      <w:pPr>
        <w:numPr>
          <w:ilvl w:val="2"/>
          <w:numId w:val="23"/>
        </w:numPr>
        <w:spacing w:before="0" w:after="0" w:line="240" w:lineRule="auto"/>
        <w:ind w:left="2160" w:hanging="180"/>
        <w:jc w:val="both"/>
      </w:pPr>
      <w:r w:rsidRPr="00F664EB">
        <w:t>An example of recursion is below.</w:t>
      </w:r>
    </w:p>
    <w:p w14:paraId="369F0388" w14:textId="77777777" w:rsidR="009A00BE" w:rsidRDefault="009A00BE" w:rsidP="009A00BE">
      <w:pPr>
        <w:ind w:left="2160"/>
        <w:jc w:val="both"/>
        <w:rPr>
          <w:color w:val="000000"/>
        </w:rPr>
      </w:pPr>
    </w:p>
    <w:p w14:paraId="0D57401E" w14:textId="77777777" w:rsidR="009A00BE" w:rsidRPr="00B80452" w:rsidRDefault="009A00BE" w:rsidP="009A00B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B80452">
        <w:rPr>
          <w:rFonts w:ascii="Consolas" w:hAnsi="Consolas" w:cs="Courier New"/>
          <w:color w:val="CC7832"/>
          <w:sz w:val="20"/>
          <w:szCs w:val="20"/>
        </w:rPr>
        <w:t xml:space="preserve">def </w:t>
      </w:r>
      <w:proofErr w:type="spellStart"/>
      <w:r w:rsidRPr="00B80452">
        <w:rPr>
          <w:rFonts w:ascii="Consolas" w:hAnsi="Consolas" w:cs="Courier New"/>
          <w:color w:val="FFC66D"/>
          <w:sz w:val="20"/>
          <w:szCs w:val="20"/>
        </w:rPr>
        <w:t>tri_recursion</w:t>
      </w:r>
      <w:proofErr w:type="spellEnd"/>
      <w:r w:rsidRPr="00B80452">
        <w:rPr>
          <w:rFonts w:ascii="Consolas" w:hAnsi="Consolas" w:cs="Courier New"/>
          <w:color w:val="A9B7C6"/>
          <w:sz w:val="20"/>
          <w:szCs w:val="20"/>
        </w:rPr>
        <w:t>(k):</w:t>
      </w:r>
      <w:r w:rsidRPr="00B80452">
        <w:rPr>
          <w:rFonts w:ascii="Consolas" w:hAnsi="Consolas" w:cs="Courier New"/>
          <w:color w:val="A9B7C6"/>
          <w:sz w:val="20"/>
          <w:szCs w:val="20"/>
        </w:rPr>
        <w:br/>
        <w:t xml:space="preserve">  </w:t>
      </w:r>
      <w:r w:rsidRPr="00B80452">
        <w:rPr>
          <w:rFonts w:ascii="Consolas" w:hAnsi="Consolas" w:cs="Courier New"/>
          <w:color w:val="CC7832"/>
          <w:sz w:val="20"/>
          <w:szCs w:val="20"/>
        </w:rPr>
        <w:t>if</w:t>
      </w:r>
      <w:r w:rsidRPr="00B80452">
        <w:rPr>
          <w:rFonts w:ascii="Consolas" w:hAnsi="Consolas" w:cs="Courier New"/>
          <w:color w:val="A9B7C6"/>
          <w:sz w:val="20"/>
          <w:szCs w:val="20"/>
        </w:rPr>
        <w:t xml:space="preserve">(k &gt; </w:t>
      </w:r>
      <w:r w:rsidRPr="00B80452">
        <w:rPr>
          <w:rFonts w:ascii="Consolas" w:hAnsi="Consolas" w:cs="Courier New"/>
          <w:color w:val="6897BB"/>
          <w:sz w:val="20"/>
          <w:szCs w:val="20"/>
        </w:rPr>
        <w:t>0</w:t>
      </w:r>
      <w:r w:rsidRPr="00B80452">
        <w:rPr>
          <w:rFonts w:ascii="Consolas" w:hAnsi="Consolas" w:cs="Courier New"/>
          <w:color w:val="A9B7C6"/>
          <w:sz w:val="20"/>
          <w:szCs w:val="20"/>
        </w:rPr>
        <w:t>):</w:t>
      </w:r>
      <w:r w:rsidRPr="00B80452">
        <w:rPr>
          <w:rFonts w:ascii="Consolas" w:hAnsi="Consolas" w:cs="Courier New"/>
          <w:color w:val="A9B7C6"/>
          <w:sz w:val="20"/>
          <w:szCs w:val="20"/>
        </w:rPr>
        <w:br/>
        <w:t xml:space="preserve">    result = k + </w:t>
      </w:r>
      <w:proofErr w:type="spellStart"/>
      <w:r w:rsidRPr="00B80452">
        <w:rPr>
          <w:rFonts w:ascii="Consolas" w:hAnsi="Consolas" w:cs="Courier New"/>
          <w:color w:val="A9B7C6"/>
          <w:sz w:val="20"/>
          <w:szCs w:val="20"/>
        </w:rPr>
        <w:t>tri_recursion</w:t>
      </w:r>
      <w:proofErr w:type="spellEnd"/>
      <w:r w:rsidRPr="00B80452">
        <w:rPr>
          <w:rFonts w:ascii="Consolas" w:hAnsi="Consolas" w:cs="Courier New"/>
          <w:color w:val="A9B7C6"/>
          <w:sz w:val="20"/>
          <w:szCs w:val="20"/>
        </w:rPr>
        <w:t xml:space="preserve">(k - </w:t>
      </w:r>
      <w:r w:rsidRPr="00B80452">
        <w:rPr>
          <w:rFonts w:ascii="Consolas" w:hAnsi="Consolas" w:cs="Courier New"/>
          <w:color w:val="6897BB"/>
          <w:sz w:val="20"/>
          <w:szCs w:val="20"/>
        </w:rPr>
        <w:t>1</w:t>
      </w:r>
      <w:r w:rsidRPr="00B80452">
        <w:rPr>
          <w:rFonts w:ascii="Consolas" w:hAnsi="Consolas" w:cs="Courier New"/>
          <w:color w:val="A9B7C6"/>
          <w:sz w:val="20"/>
          <w:szCs w:val="20"/>
        </w:rPr>
        <w:t>)</w:t>
      </w:r>
      <w:r w:rsidRPr="00B80452">
        <w:rPr>
          <w:rFonts w:ascii="Consolas" w:hAnsi="Consolas" w:cs="Courier New"/>
          <w:color w:val="A9B7C6"/>
          <w:sz w:val="20"/>
          <w:szCs w:val="20"/>
        </w:rPr>
        <w:br/>
        <w:t xml:space="preserve">    </w:t>
      </w:r>
      <w:r w:rsidRPr="00B80452">
        <w:rPr>
          <w:rFonts w:ascii="Consolas" w:hAnsi="Consolas" w:cs="Courier New"/>
          <w:color w:val="8888C6"/>
          <w:sz w:val="20"/>
          <w:szCs w:val="20"/>
        </w:rPr>
        <w:t>print</w:t>
      </w:r>
      <w:r w:rsidRPr="00B80452">
        <w:rPr>
          <w:rFonts w:ascii="Consolas" w:hAnsi="Consolas" w:cs="Courier New"/>
          <w:color w:val="A9B7C6"/>
          <w:sz w:val="20"/>
          <w:szCs w:val="20"/>
        </w:rPr>
        <w:t>(result)</w:t>
      </w:r>
      <w:r w:rsidRPr="00B80452">
        <w:rPr>
          <w:rFonts w:ascii="Consolas" w:hAnsi="Consolas" w:cs="Courier New"/>
          <w:color w:val="A9B7C6"/>
          <w:sz w:val="20"/>
          <w:szCs w:val="20"/>
        </w:rPr>
        <w:br/>
        <w:t xml:space="preserve">  </w:t>
      </w:r>
      <w:r w:rsidRPr="00B80452">
        <w:rPr>
          <w:rFonts w:ascii="Consolas" w:hAnsi="Consolas" w:cs="Courier New"/>
          <w:color w:val="CC7832"/>
          <w:sz w:val="20"/>
          <w:szCs w:val="20"/>
        </w:rPr>
        <w:t>else</w:t>
      </w:r>
      <w:r w:rsidRPr="00B80452">
        <w:rPr>
          <w:rFonts w:ascii="Consolas" w:hAnsi="Consolas" w:cs="Courier New"/>
          <w:color w:val="A9B7C6"/>
          <w:sz w:val="20"/>
          <w:szCs w:val="20"/>
        </w:rPr>
        <w:t>:</w:t>
      </w:r>
      <w:r w:rsidRPr="00B80452">
        <w:rPr>
          <w:rFonts w:ascii="Consolas" w:hAnsi="Consolas" w:cs="Courier New"/>
          <w:color w:val="A9B7C6"/>
          <w:sz w:val="20"/>
          <w:szCs w:val="20"/>
        </w:rPr>
        <w:br/>
        <w:t xml:space="preserve">    result = </w:t>
      </w:r>
      <w:r w:rsidRPr="00B80452">
        <w:rPr>
          <w:rFonts w:ascii="Consolas" w:hAnsi="Consolas" w:cs="Courier New"/>
          <w:color w:val="6897BB"/>
          <w:sz w:val="20"/>
          <w:szCs w:val="20"/>
        </w:rPr>
        <w:t>0</w:t>
      </w:r>
      <w:r w:rsidRPr="00B80452">
        <w:rPr>
          <w:rFonts w:ascii="Consolas" w:hAnsi="Consolas" w:cs="Courier New"/>
          <w:color w:val="6897BB"/>
          <w:sz w:val="20"/>
          <w:szCs w:val="20"/>
        </w:rPr>
        <w:br/>
        <w:t xml:space="preserve">  </w:t>
      </w:r>
      <w:r w:rsidRPr="00B80452">
        <w:rPr>
          <w:rFonts w:ascii="Consolas" w:hAnsi="Consolas" w:cs="Courier New"/>
          <w:color w:val="CC7832"/>
          <w:sz w:val="20"/>
          <w:szCs w:val="20"/>
        </w:rPr>
        <w:t xml:space="preserve">return </w:t>
      </w:r>
      <w:r w:rsidRPr="00B80452">
        <w:rPr>
          <w:rFonts w:ascii="Consolas" w:hAnsi="Consolas" w:cs="Courier New"/>
          <w:color w:val="A9B7C6"/>
          <w:sz w:val="20"/>
          <w:szCs w:val="20"/>
        </w:rPr>
        <w:t>result</w:t>
      </w:r>
      <w:r w:rsidRPr="00B80452">
        <w:rPr>
          <w:rFonts w:ascii="Consolas" w:hAnsi="Consolas" w:cs="Courier New"/>
          <w:color w:val="A9B7C6"/>
          <w:sz w:val="20"/>
          <w:szCs w:val="20"/>
        </w:rPr>
        <w:br/>
      </w:r>
      <w:r w:rsidRPr="00B80452">
        <w:rPr>
          <w:rFonts w:ascii="Consolas" w:hAnsi="Consolas" w:cs="Courier New"/>
          <w:color w:val="A9B7C6"/>
          <w:sz w:val="20"/>
          <w:szCs w:val="20"/>
        </w:rPr>
        <w:br/>
      </w:r>
      <w:r w:rsidRPr="00B80452">
        <w:rPr>
          <w:rFonts w:ascii="Consolas" w:hAnsi="Consolas" w:cs="Courier New"/>
          <w:color w:val="8888C6"/>
          <w:sz w:val="20"/>
          <w:szCs w:val="20"/>
        </w:rPr>
        <w:t>print</w:t>
      </w:r>
      <w:r w:rsidRPr="00B80452">
        <w:rPr>
          <w:rFonts w:ascii="Consolas" w:hAnsi="Consolas" w:cs="Courier New"/>
          <w:color w:val="A9B7C6"/>
          <w:sz w:val="20"/>
          <w:szCs w:val="20"/>
        </w:rPr>
        <w:t>(</w:t>
      </w:r>
      <w:r w:rsidRPr="00B80452">
        <w:rPr>
          <w:rFonts w:ascii="Consolas" w:hAnsi="Consolas" w:cs="Courier New"/>
          <w:color w:val="6A8759"/>
          <w:sz w:val="20"/>
          <w:szCs w:val="20"/>
        </w:rPr>
        <w:t>"</w:t>
      </w:r>
      <w:r w:rsidRPr="00B80452">
        <w:rPr>
          <w:rFonts w:ascii="Consolas" w:hAnsi="Consolas" w:cs="Courier New"/>
          <w:color w:val="CC7832"/>
          <w:sz w:val="20"/>
          <w:szCs w:val="20"/>
        </w:rPr>
        <w:t>\n\</w:t>
      </w:r>
      <w:proofErr w:type="spellStart"/>
      <w:r w:rsidRPr="00B80452">
        <w:rPr>
          <w:rFonts w:ascii="Consolas" w:hAnsi="Consolas" w:cs="Courier New"/>
          <w:color w:val="CC7832"/>
          <w:sz w:val="20"/>
          <w:szCs w:val="20"/>
        </w:rPr>
        <w:t>n</w:t>
      </w:r>
      <w:r w:rsidRPr="00B80452">
        <w:rPr>
          <w:rFonts w:ascii="Consolas" w:hAnsi="Consolas" w:cs="Courier New"/>
          <w:color w:val="6A8759"/>
          <w:sz w:val="20"/>
          <w:szCs w:val="20"/>
        </w:rPr>
        <w:t>Recursion</w:t>
      </w:r>
      <w:proofErr w:type="spellEnd"/>
      <w:r w:rsidRPr="00B80452">
        <w:rPr>
          <w:rFonts w:ascii="Consolas" w:hAnsi="Consolas" w:cs="Courier New"/>
          <w:color w:val="6A8759"/>
          <w:sz w:val="20"/>
          <w:szCs w:val="20"/>
        </w:rPr>
        <w:t xml:space="preserve"> Example Results"</w:t>
      </w:r>
      <w:r w:rsidRPr="00B80452">
        <w:rPr>
          <w:rFonts w:ascii="Consolas" w:hAnsi="Consolas" w:cs="Courier New"/>
          <w:color w:val="A9B7C6"/>
          <w:sz w:val="20"/>
          <w:szCs w:val="20"/>
        </w:rPr>
        <w:t>)</w:t>
      </w:r>
      <w:r w:rsidRPr="00B80452">
        <w:rPr>
          <w:rFonts w:ascii="Consolas" w:hAnsi="Consolas" w:cs="Courier New"/>
          <w:color w:val="A9B7C6"/>
          <w:sz w:val="20"/>
          <w:szCs w:val="20"/>
        </w:rPr>
        <w:br/>
      </w:r>
      <w:proofErr w:type="spellStart"/>
      <w:r w:rsidRPr="00B80452">
        <w:rPr>
          <w:rFonts w:ascii="Consolas" w:hAnsi="Consolas" w:cs="Courier New"/>
          <w:color w:val="A9B7C6"/>
          <w:sz w:val="20"/>
          <w:szCs w:val="20"/>
        </w:rPr>
        <w:t>tri_recursion</w:t>
      </w:r>
      <w:proofErr w:type="spellEnd"/>
      <w:r w:rsidRPr="00B80452">
        <w:rPr>
          <w:rFonts w:ascii="Consolas" w:hAnsi="Consolas" w:cs="Courier New"/>
          <w:color w:val="A9B7C6"/>
          <w:sz w:val="20"/>
          <w:szCs w:val="20"/>
        </w:rPr>
        <w:t>(</w:t>
      </w:r>
      <w:r w:rsidRPr="00B80452">
        <w:rPr>
          <w:rFonts w:ascii="Consolas" w:hAnsi="Consolas" w:cs="Courier New"/>
          <w:color w:val="6897BB"/>
          <w:sz w:val="20"/>
          <w:szCs w:val="20"/>
        </w:rPr>
        <w:t>6</w:t>
      </w:r>
      <w:r w:rsidRPr="00B80452">
        <w:rPr>
          <w:rFonts w:ascii="Consolas" w:hAnsi="Consolas" w:cs="Courier New"/>
          <w:color w:val="A9B7C6"/>
          <w:sz w:val="20"/>
          <w:szCs w:val="20"/>
        </w:rPr>
        <w:t>)</w:t>
      </w:r>
    </w:p>
    <w:p w14:paraId="3A54E3AF" w14:textId="12570C40" w:rsidR="009A00BE" w:rsidRDefault="009A00BE" w:rsidP="00580377">
      <w:pPr>
        <w:rPr>
          <w:b/>
          <w:bCs/>
          <w:sz w:val="28"/>
          <w:szCs w:val="28"/>
        </w:rPr>
      </w:pPr>
    </w:p>
    <w:p w14:paraId="307DB976" w14:textId="62409EE9" w:rsidR="009A00BE" w:rsidRDefault="009A00BE" w:rsidP="00580377">
      <w:pPr>
        <w:rPr>
          <w:b/>
          <w:bCs/>
          <w:sz w:val="28"/>
          <w:szCs w:val="28"/>
        </w:rPr>
      </w:pPr>
    </w:p>
    <w:p w14:paraId="641D2F94" w14:textId="4EB71FED" w:rsidR="009A00BE" w:rsidRDefault="009A00BE" w:rsidP="00580377">
      <w:pPr>
        <w:rPr>
          <w:b/>
          <w:bCs/>
          <w:sz w:val="28"/>
          <w:szCs w:val="28"/>
        </w:rPr>
      </w:pPr>
    </w:p>
    <w:p w14:paraId="625094CC" w14:textId="48693DCF" w:rsidR="009A00BE" w:rsidRDefault="009A00BE" w:rsidP="00580377">
      <w:pPr>
        <w:rPr>
          <w:b/>
          <w:bCs/>
          <w:sz w:val="28"/>
          <w:szCs w:val="28"/>
        </w:rPr>
      </w:pPr>
    </w:p>
    <w:p w14:paraId="08751707" w14:textId="0F011F71" w:rsidR="009A00BE" w:rsidRDefault="009A00BE" w:rsidP="00580377">
      <w:pPr>
        <w:rPr>
          <w:b/>
          <w:bCs/>
          <w:sz w:val="28"/>
          <w:szCs w:val="28"/>
        </w:rPr>
      </w:pPr>
    </w:p>
    <w:p w14:paraId="391FF8DC" w14:textId="1A9ADC5A" w:rsidR="009A00BE" w:rsidRDefault="009A00BE" w:rsidP="00580377">
      <w:pPr>
        <w:rPr>
          <w:b/>
          <w:bCs/>
          <w:sz w:val="28"/>
          <w:szCs w:val="28"/>
        </w:rPr>
      </w:pPr>
    </w:p>
    <w:p w14:paraId="420426A9" w14:textId="344C038D" w:rsidR="009A00BE" w:rsidRDefault="009A00BE" w:rsidP="00580377">
      <w:pPr>
        <w:rPr>
          <w:b/>
          <w:bCs/>
          <w:sz w:val="28"/>
          <w:szCs w:val="28"/>
        </w:rPr>
      </w:pPr>
    </w:p>
    <w:p w14:paraId="6331101D" w14:textId="6C4404D8" w:rsidR="009A00BE" w:rsidRDefault="009A00BE" w:rsidP="00580377">
      <w:pPr>
        <w:rPr>
          <w:b/>
          <w:bCs/>
          <w:sz w:val="28"/>
          <w:szCs w:val="28"/>
        </w:rPr>
      </w:pPr>
    </w:p>
    <w:p w14:paraId="087ACA48" w14:textId="77777777" w:rsidR="009A00BE" w:rsidRDefault="009A00BE" w:rsidP="00580377">
      <w:pPr>
        <w:rPr>
          <w:b/>
          <w:bCs/>
          <w:sz w:val="28"/>
          <w:szCs w:val="28"/>
        </w:rPr>
      </w:pPr>
    </w:p>
    <w:p w14:paraId="1A86145F" w14:textId="77777777" w:rsidR="009A00BE" w:rsidRDefault="009A00BE" w:rsidP="00580377">
      <w:pPr>
        <w:rPr>
          <w:b/>
          <w:bCs/>
          <w:sz w:val="28"/>
          <w:szCs w:val="28"/>
        </w:rPr>
      </w:pPr>
    </w:p>
    <w:p w14:paraId="389D5D7D" w14:textId="548E8F73" w:rsidR="00B57761" w:rsidRDefault="00B57761" w:rsidP="00580377">
      <w:pPr>
        <w:rPr>
          <w:b/>
          <w:bCs/>
          <w:sz w:val="28"/>
          <w:szCs w:val="28"/>
        </w:rPr>
      </w:pPr>
      <w:r>
        <w:rPr>
          <w:b/>
          <w:bCs/>
          <w:sz w:val="28"/>
          <w:szCs w:val="28"/>
        </w:rPr>
        <w:t>Practice Exercises</w:t>
      </w:r>
    </w:p>
    <w:p w14:paraId="651548A7" w14:textId="42675EDD" w:rsidR="006F12AF" w:rsidRDefault="006F12AF" w:rsidP="006F12AF">
      <w:pPr>
        <w:spacing w:before="0" w:after="0" w:line="240" w:lineRule="auto"/>
        <w:jc w:val="both"/>
        <w:rPr>
          <w:bCs/>
        </w:rPr>
      </w:pPr>
    </w:p>
    <w:p w14:paraId="12AF1A75" w14:textId="2C9DF46C" w:rsidR="006F12AF" w:rsidRDefault="006F12AF" w:rsidP="006F12AF">
      <w:pPr>
        <w:spacing w:before="0" w:after="0" w:line="240" w:lineRule="auto"/>
        <w:jc w:val="both"/>
        <w:rPr>
          <w:bCs/>
        </w:rPr>
      </w:pPr>
      <w:r>
        <w:rPr>
          <w:bCs/>
        </w:rPr>
        <w:t>Note: these exercises focus on using both the traditional for loops and list compression syntax to iterate arrays. Please</w:t>
      </w:r>
      <w:r w:rsidR="00A30C1E">
        <w:rPr>
          <w:bCs/>
        </w:rPr>
        <w:t xml:space="preserve"> implement each exercise using both the traditional for loop syntax and using the list compression syntax.</w:t>
      </w:r>
    </w:p>
    <w:p w14:paraId="6891F4C0" w14:textId="77777777" w:rsidR="006F12AF" w:rsidRDefault="006F12AF" w:rsidP="006F12AF">
      <w:pPr>
        <w:spacing w:before="0" w:after="0" w:line="240" w:lineRule="auto"/>
        <w:jc w:val="both"/>
        <w:rPr>
          <w:bCs/>
        </w:rPr>
      </w:pPr>
    </w:p>
    <w:p w14:paraId="678CDBA6" w14:textId="22D2B707" w:rsidR="00A30C1E" w:rsidRDefault="00A30C1E" w:rsidP="00F232B8">
      <w:pPr>
        <w:numPr>
          <w:ilvl w:val="0"/>
          <w:numId w:val="21"/>
        </w:numPr>
        <w:spacing w:before="0" w:after="0" w:line="240" w:lineRule="auto"/>
        <w:jc w:val="both"/>
        <w:rPr>
          <w:bCs/>
        </w:rPr>
      </w:pPr>
      <w:r>
        <w:rPr>
          <w:bCs/>
        </w:rPr>
        <w:t xml:space="preserve">Write program </w:t>
      </w:r>
      <w:r w:rsidR="004614C7">
        <w:rPr>
          <w:bCs/>
        </w:rPr>
        <w:t xml:space="preserve">using both for loops and list compression </w:t>
      </w:r>
      <w:r>
        <w:rPr>
          <w:bCs/>
        </w:rPr>
        <w:t xml:space="preserve">that </w:t>
      </w:r>
      <w:r w:rsidR="004614C7">
        <w:rPr>
          <w:bCs/>
        </w:rPr>
        <w:t>creates a list calculating the square of a list of integers</w:t>
      </w:r>
      <w:r>
        <w:rPr>
          <w:bCs/>
        </w:rPr>
        <w:t>.</w:t>
      </w:r>
    </w:p>
    <w:p w14:paraId="05BB1750" w14:textId="2CD25390" w:rsidR="008659DE" w:rsidRDefault="004614C7" w:rsidP="00F232B8">
      <w:pPr>
        <w:numPr>
          <w:ilvl w:val="0"/>
          <w:numId w:val="21"/>
        </w:numPr>
        <w:spacing w:before="0" w:after="0" w:line="240" w:lineRule="auto"/>
        <w:jc w:val="both"/>
        <w:rPr>
          <w:bCs/>
        </w:rPr>
      </w:pPr>
      <w:r>
        <w:rPr>
          <w:bCs/>
        </w:rPr>
        <w:t>Write a program using both for loops and list compression that creates a list containing the first letter for each word in a list of words.</w:t>
      </w:r>
      <w:r w:rsidR="000B78B3">
        <w:rPr>
          <w:bCs/>
        </w:rPr>
        <w:t xml:space="preserve"> </w:t>
      </w:r>
    </w:p>
    <w:p w14:paraId="0801E593" w14:textId="4C8F880B" w:rsidR="00A6222A" w:rsidRDefault="004614C7" w:rsidP="00A6222A">
      <w:pPr>
        <w:numPr>
          <w:ilvl w:val="0"/>
          <w:numId w:val="21"/>
        </w:numPr>
        <w:spacing w:before="0" w:after="0" w:line="240" w:lineRule="auto"/>
        <w:jc w:val="both"/>
        <w:rPr>
          <w:bCs/>
        </w:rPr>
      </w:pPr>
      <w:r>
        <w:rPr>
          <w:bCs/>
        </w:rPr>
        <w:t>Write a program using both for loops and list compression that uses the string method isdigit() to create a list of numbers from numbers identified in a list of strings.</w:t>
      </w:r>
    </w:p>
    <w:p w14:paraId="0EA6E80D" w14:textId="3420F11F" w:rsidR="00A6222A" w:rsidRDefault="00A6222A" w:rsidP="00A6222A">
      <w:pPr>
        <w:spacing w:before="0" w:after="0" w:line="240" w:lineRule="auto"/>
        <w:jc w:val="both"/>
        <w:rPr>
          <w:bCs/>
        </w:rPr>
      </w:pPr>
    </w:p>
    <w:p w14:paraId="6ECF0727" w14:textId="751F7053" w:rsidR="00A6222A" w:rsidRDefault="00A6222A" w:rsidP="00A6222A">
      <w:pPr>
        <w:spacing w:before="0" w:after="0" w:line="240" w:lineRule="auto"/>
        <w:jc w:val="both"/>
        <w:rPr>
          <w:bCs/>
        </w:rPr>
      </w:pPr>
      <w:r>
        <w:rPr>
          <w:bCs/>
        </w:rPr>
        <w:t>Note: the exercises below focuses on using dictionaries.</w:t>
      </w:r>
    </w:p>
    <w:p w14:paraId="7A83AEBA" w14:textId="28D3121A" w:rsidR="00A6222A" w:rsidRDefault="00A6222A" w:rsidP="00A6222A">
      <w:pPr>
        <w:spacing w:before="0" w:after="0" w:line="240" w:lineRule="auto"/>
        <w:jc w:val="both"/>
        <w:rPr>
          <w:bCs/>
        </w:rPr>
      </w:pPr>
    </w:p>
    <w:p w14:paraId="446A4517" w14:textId="743FBEF2" w:rsidR="00A6222A" w:rsidRDefault="00A6222A" w:rsidP="00A6222A">
      <w:pPr>
        <w:pStyle w:val="ListParagraph"/>
        <w:numPr>
          <w:ilvl w:val="0"/>
          <w:numId w:val="29"/>
        </w:numPr>
        <w:spacing w:before="0" w:after="0" w:line="240" w:lineRule="auto"/>
        <w:jc w:val="both"/>
        <w:rPr>
          <w:bCs/>
        </w:rPr>
      </w:pPr>
      <w:r>
        <w:rPr>
          <w:bCs/>
        </w:rPr>
        <w:t>Write a program that adds a key/value pair to a dictionary.</w:t>
      </w:r>
    </w:p>
    <w:p w14:paraId="4C8D3A4E" w14:textId="67AD0ED8" w:rsidR="00A6222A" w:rsidRPr="00A6222A" w:rsidRDefault="00A6222A" w:rsidP="00A6222A">
      <w:pPr>
        <w:pStyle w:val="ListParagraph"/>
        <w:numPr>
          <w:ilvl w:val="0"/>
          <w:numId w:val="29"/>
        </w:numPr>
        <w:spacing w:before="0" w:after="0" w:line="240" w:lineRule="auto"/>
        <w:jc w:val="both"/>
        <w:rPr>
          <w:bCs/>
        </w:rPr>
      </w:pPr>
      <w:r>
        <w:rPr>
          <w:bCs/>
        </w:rPr>
        <w:t>Write a program that checks if a key exists in a dictionary.</w:t>
      </w:r>
    </w:p>
    <w:p w14:paraId="4825426E" w14:textId="58724EE6" w:rsidR="009B0BDB" w:rsidRDefault="009B0BDB" w:rsidP="009B0BDB">
      <w:pPr>
        <w:spacing w:before="0" w:after="0" w:line="240" w:lineRule="auto"/>
        <w:jc w:val="both"/>
        <w:rPr>
          <w:bCs/>
        </w:rPr>
      </w:pPr>
    </w:p>
    <w:p w14:paraId="2E02AE2E" w14:textId="77777777" w:rsidR="009A00BE" w:rsidRPr="00230811" w:rsidRDefault="009A00BE" w:rsidP="009A00BE">
      <w:pPr>
        <w:spacing w:before="0" w:after="0" w:line="240" w:lineRule="auto"/>
        <w:jc w:val="both"/>
        <w:rPr>
          <w:bCs/>
        </w:rPr>
      </w:pPr>
      <w:r>
        <w:rPr>
          <w:bCs/>
        </w:rPr>
        <w:t xml:space="preserve">Note: these exercises focus on writing functions. </w:t>
      </w:r>
    </w:p>
    <w:p w14:paraId="37E0DEAC" w14:textId="77777777" w:rsidR="009A00BE" w:rsidRPr="00C93562" w:rsidRDefault="009A00BE" w:rsidP="009A00BE">
      <w:pPr>
        <w:pStyle w:val="ListParagraph"/>
        <w:numPr>
          <w:ilvl w:val="0"/>
          <w:numId w:val="31"/>
        </w:numPr>
        <w:jc w:val="both"/>
        <w:rPr>
          <w:bCs/>
        </w:rPr>
      </w:pPr>
      <w:r>
        <w:rPr>
          <w:bCs/>
        </w:rPr>
        <w:t xml:space="preserve">Write a function called </w:t>
      </w:r>
      <w:proofErr w:type="spellStart"/>
      <w:r>
        <w:rPr>
          <w:bCs/>
        </w:rPr>
        <w:t>max_value</w:t>
      </w:r>
      <w:proofErr w:type="spellEnd"/>
      <w:r>
        <w:rPr>
          <w:bCs/>
        </w:rPr>
        <w:t>() that takes three arguments (</w:t>
      </w:r>
      <w:proofErr w:type="spellStart"/>
      <w:r>
        <w:rPr>
          <w:bCs/>
        </w:rPr>
        <w:t>ints</w:t>
      </w:r>
      <w:proofErr w:type="spellEnd"/>
      <w:r>
        <w:rPr>
          <w:bCs/>
        </w:rPr>
        <w:t xml:space="preserve"> or floats) and returns the maximum value of the three values.</w:t>
      </w:r>
    </w:p>
    <w:p w14:paraId="3449BEB3" w14:textId="77777777" w:rsidR="009B0BDB" w:rsidRPr="00230811" w:rsidRDefault="009B0BDB" w:rsidP="009B0BDB">
      <w:pPr>
        <w:spacing w:before="0" w:after="0" w:line="240" w:lineRule="auto"/>
        <w:jc w:val="both"/>
        <w:rPr>
          <w:bCs/>
        </w:rPr>
      </w:pPr>
    </w:p>
    <w:sectPr w:rsidR="009B0BDB" w:rsidRPr="00230811" w:rsidSect="000F4321">
      <w:headerReference w:type="default" r:id="rId36"/>
      <w:footerReference w:type="default" r:id="rId37"/>
      <w:headerReference w:type="first" r:id="rId38"/>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F652E" w14:textId="77777777" w:rsidR="00D70B57" w:rsidRDefault="00D70B57">
      <w:r>
        <w:separator/>
      </w:r>
    </w:p>
  </w:endnote>
  <w:endnote w:type="continuationSeparator" w:id="0">
    <w:p w14:paraId="2322172B" w14:textId="77777777" w:rsidR="00D70B57" w:rsidRDefault="00D70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9F376" w14:textId="77777777" w:rsidR="00D70B57" w:rsidRDefault="00D70B57">
      <w:r>
        <w:separator/>
      </w:r>
    </w:p>
  </w:footnote>
  <w:footnote w:type="continuationSeparator" w:id="0">
    <w:p w14:paraId="2681427D" w14:textId="77777777" w:rsidR="00D70B57" w:rsidRDefault="00D70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D70B57">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D70B57">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A6EFD"/>
    <w:multiLevelType w:val="hybridMultilevel"/>
    <w:tmpl w:val="C7B640FA"/>
    <w:lvl w:ilvl="0" w:tplc="52C4B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15:restartNumberingAfterBreak="0">
    <w:nsid w:val="310F466D"/>
    <w:multiLevelType w:val="multilevel"/>
    <w:tmpl w:val="47421376"/>
    <w:lvl w:ilvl="0">
      <w:start w:val="1"/>
      <w:numFmt w:val="lowerLetter"/>
      <w:lvlText w:val="%1."/>
      <w:lvlJc w:val="right"/>
      <w:pPr>
        <w:tabs>
          <w:tab w:val="num" w:pos="1800"/>
        </w:tabs>
        <w:ind w:left="1800" w:hanging="360"/>
      </w:pPr>
      <w:rPr>
        <w:rFonts w:asciiTheme="minorHAnsi" w:eastAsia="Times New Roman" w:hAnsiTheme="minorHAnsi" w:cs="Times New Roman" w:hint="default"/>
        <w:b w:val="0"/>
        <w:bCs w:val="0"/>
        <w:color w:val="306785" w:themeColor="accent1" w:themeShade="BF"/>
        <w:sz w:val="22"/>
        <w:szCs w:val="22"/>
      </w:rPr>
    </w:lvl>
    <w:lvl w:ilvl="1">
      <w:start w:val="1"/>
      <w:numFmt w:val="lowerRoman"/>
      <w:lvlText w:val="%2."/>
      <w:lvlJc w:val="right"/>
      <w:pPr>
        <w:tabs>
          <w:tab w:val="num" w:pos="2520"/>
        </w:tabs>
        <w:ind w:left="2520" w:hanging="360"/>
      </w:pPr>
      <w:rPr>
        <w:b w:val="0"/>
        <w:bCs w:val="0"/>
        <w:color w:val="306785" w:themeColor="accent1" w:themeShade="BF"/>
        <w:sz w:val="22"/>
        <w:szCs w:val="22"/>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4"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9" w15:restartNumberingAfterBreak="0">
    <w:nsid w:val="40611D18"/>
    <w:multiLevelType w:val="hybridMultilevel"/>
    <w:tmpl w:val="D5942424"/>
    <w:lvl w:ilvl="0" w:tplc="A8BE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0E6AA2"/>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21" w15:restartNumberingAfterBreak="0">
    <w:nsid w:val="4F7510D5"/>
    <w:multiLevelType w:val="hybridMultilevel"/>
    <w:tmpl w:val="D3E21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C144F"/>
    <w:multiLevelType w:val="hybridMultilevel"/>
    <w:tmpl w:val="2822E2AA"/>
    <w:lvl w:ilvl="0" w:tplc="30C8D3D4">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1007947043">
    <w:abstractNumId w:val="9"/>
  </w:num>
  <w:num w:numId="2" w16cid:durableId="772893539">
    <w:abstractNumId w:val="7"/>
  </w:num>
  <w:num w:numId="3" w16cid:durableId="1423331769">
    <w:abstractNumId w:val="6"/>
  </w:num>
  <w:num w:numId="4" w16cid:durableId="1483813467">
    <w:abstractNumId w:val="5"/>
  </w:num>
  <w:num w:numId="5" w16cid:durableId="510142211">
    <w:abstractNumId w:val="4"/>
  </w:num>
  <w:num w:numId="6" w16cid:durableId="828986278">
    <w:abstractNumId w:val="8"/>
  </w:num>
  <w:num w:numId="7" w16cid:durableId="1355114031">
    <w:abstractNumId w:val="3"/>
  </w:num>
  <w:num w:numId="8" w16cid:durableId="1525703992">
    <w:abstractNumId w:val="2"/>
  </w:num>
  <w:num w:numId="9" w16cid:durableId="2033262880">
    <w:abstractNumId w:val="1"/>
  </w:num>
  <w:num w:numId="10" w16cid:durableId="1386836516">
    <w:abstractNumId w:val="0"/>
  </w:num>
  <w:num w:numId="11" w16cid:durableId="1268539768">
    <w:abstractNumId w:val="23"/>
  </w:num>
  <w:num w:numId="12" w16cid:durableId="765735856">
    <w:abstractNumId w:val="25"/>
  </w:num>
  <w:num w:numId="13" w16cid:durableId="841706413">
    <w:abstractNumId w:val="29"/>
  </w:num>
  <w:num w:numId="14" w16cid:durableId="1996756485">
    <w:abstractNumId w:val="22"/>
  </w:num>
  <w:num w:numId="15" w16cid:durableId="110514845">
    <w:abstractNumId w:val="15"/>
  </w:num>
  <w:num w:numId="16" w16cid:durableId="766317240">
    <w:abstractNumId w:val="17"/>
  </w:num>
  <w:num w:numId="17" w16cid:durableId="310450580">
    <w:abstractNumId w:val="28"/>
  </w:num>
  <w:num w:numId="18" w16cid:durableId="1892695276">
    <w:abstractNumId w:val="26"/>
  </w:num>
  <w:num w:numId="19" w16cid:durableId="174005192">
    <w:abstractNumId w:val="30"/>
  </w:num>
  <w:num w:numId="20" w16cid:durableId="1818452298">
    <w:abstractNumId w:val="27"/>
  </w:num>
  <w:num w:numId="21" w16cid:durableId="1810778911">
    <w:abstractNumId w:val="14"/>
  </w:num>
  <w:num w:numId="22" w16cid:durableId="426078693">
    <w:abstractNumId w:val="12"/>
  </w:num>
  <w:num w:numId="23" w16cid:durableId="843057761">
    <w:abstractNumId w:val="16"/>
  </w:num>
  <w:num w:numId="24" w16cid:durableId="186918399">
    <w:abstractNumId w:val="10"/>
  </w:num>
  <w:num w:numId="25" w16cid:durableId="1274283280">
    <w:abstractNumId w:val="18"/>
  </w:num>
  <w:num w:numId="26" w16cid:durableId="171651234">
    <w:abstractNumId w:val="13"/>
  </w:num>
  <w:num w:numId="27" w16cid:durableId="977539597">
    <w:abstractNumId w:val="20"/>
  </w:num>
  <w:num w:numId="28" w16cid:durableId="298650280">
    <w:abstractNumId w:val="24"/>
  </w:num>
  <w:num w:numId="29" w16cid:durableId="1128595603">
    <w:abstractNumId w:val="11"/>
  </w:num>
  <w:num w:numId="30" w16cid:durableId="252395609">
    <w:abstractNumId w:val="21"/>
  </w:num>
  <w:num w:numId="31" w16cid:durableId="11082829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9"/>
        <o:r id="V:Rule5" type="connector" idref="#Straight Connector 10"/>
        <o:r id="V:Rule6" type="connector" idref="#Straight Connector 11"/>
        <o:r id="V:Rule7" type="connector" idref="#Straight Connector 15"/>
        <o:r id="V:Rule8" type="connector" idref="#Straight Connector 21"/>
        <o:r id="V:Rule9" type="connector" idref="#Straight Connector 16"/>
        <o:r id="V:Rule10" type="connector" idref="#Straight Connector 17"/>
        <o:r id="V:Rule11" type="connector" idref="#Straight Connector 19"/>
        <o:r id="V:Rule12" type="connector" idref="#Straight Connector 20"/>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20D5"/>
    <w:rsid w:val="000424AF"/>
    <w:rsid w:val="00046F37"/>
    <w:rsid w:val="00067C18"/>
    <w:rsid w:val="000824C9"/>
    <w:rsid w:val="000B78B3"/>
    <w:rsid w:val="000E3233"/>
    <w:rsid w:val="000E7423"/>
    <w:rsid w:val="000F4321"/>
    <w:rsid w:val="00104031"/>
    <w:rsid w:val="00111C8E"/>
    <w:rsid w:val="00124914"/>
    <w:rsid w:val="00124A24"/>
    <w:rsid w:val="00125DF4"/>
    <w:rsid w:val="00135616"/>
    <w:rsid w:val="0014232D"/>
    <w:rsid w:val="0016037B"/>
    <w:rsid w:val="0016067C"/>
    <w:rsid w:val="00160773"/>
    <w:rsid w:val="00165490"/>
    <w:rsid w:val="001E7AA2"/>
    <w:rsid w:val="001F2262"/>
    <w:rsid w:val="00230811"/>
    <w:rsid w:val="002502F0"/>
    <w:rsid w:val="002527BE"/>
    <w:rsid w:val="00265E17"/>
    <w:rsid w:val="0028215D"/>
    <w:rsid w:val="00284877"/>
    <w:rsid w:val="00290290"/>
    <w:rsid w:val="002B2CE4"/>
    <w:rsid w:val="002D76A6"/>
    <w:rsid w:val="002E4ED3"/>
    <w:rsid w:val="002F17C9"/>
    <w:rsid w:val="00324C5F"/>
    <w:rsid w:val="00326324"/>
    <w:rsid w:val="00327B5F"/>
    <w:rsid w:val="00334F3E"/>
    <w:rsid w:val="00344D8B"/>
    <w:rsid w:val="00377DB9"/>
    <w:rsid w:val="003836E6"/>
    <w:rsid w:val="00383E86"/>
    <w:rsid w:val="00392512"/>
    <w:rsid w:val="00395155"/>
    <w:rsid w:val="003B2AD4"/>
    <w:rsid w:val="003B455A"/>
    <w:rsid w:val="003E3CE4"/>
    <w:rsid w:val="003F097A"/>
    <w:rsid w:val="004366E9"/>
    <w:rsid w:val="00460597"/>
    <w:rsid w:val="004614C7"/>
    <w:rsid w:val="0048151E"/>
    <w:rsid w:val="00481C95"/>
    <w:rsid w:val="00490572"/>
    <w:rsid w:val="004B05EE"/>
    <w:rsid w:val="004C1E4D"/>
    <w:rsid w:val="004E28BA"/>
    <w:rsid w:val="004E3B6D"/>
    <w:rsid w:val="004F2B02"/>
    <w:rsid w:val="004F2FD2"/>
    <w:rsid w:val="00507BE9"/>
    <w:rsid w:val="00544AD5"/>
    <w:rsid w:val="0056024E"/>
    <w:rsid w:val="00580377"/>
    <w:rsid w:val="00597D49"/>
    <w:rsid w:val="005A34E0"/>
    <w:rsid w:val="00613FA6"/>
    <w:rsid w:val="00623FDC"/>
    <w:rsid w:val="0063140E"/>
    <w:rsid w:val="00645A9F"/>
    <w:rsid w:val="006524A8"/>
    <w:rsid w:val="00672757"/>
    <w:rsid w:val="006A68D6"/>
    <w:rsid w:val="006B407C"/>
    <w:rsid w:val="006C6C43"/>
    <w:rsid w:val="006D18E5"/>
    <w:rsid w:val="006D7404"/>
    <w:rsid w:val="006F12AF"/>
    <w:rsid w:val="006F21FC"/>
    <w:rsid w:val="007065EF"/>
    <w:rsid w:val="00715E1E"/>
    <w:rsid w:val="00721739"/>
    <w:rsid w:val="007230C8"/>
    <w:rsid w:val="00750D51"/>
    <w:rsid w:val="00754BA9"/>
    <w:rsid w:val="00754E30"/>
    <w:rsid w:val="00792628"/>
    <w:rsid w:val="00796C56"/>
    <w:rsid w:val="007C28FC"/>
    <w:rsid w:val="007E0A34"/>
    <w:rsid w:val="007F21FD"/>
    <w:rsid w:val="007F53D6"/>
    <w:rsid w:val="00801993"/>
    <w:rsid w:val="008659DE"/>
    <w:rsid w:val="008907DC"/>
    <w:rsid w:val="00890A59"/>
    <w:rsid w:val="008B2D86"/>
    <w:rsid w:val="008B3C4C"/>
    <w:rsid w:val="008E16B7"/>
    <w:rsid w:val="008E7FB4"/>
    <w:rsid w:val="008F1683"/>
    <w:rsid w:val="008F27DA"/>
    <w:rsid w:val="008F2B75"/>
    <w:rsid w:val="00912A2D"/>
    <w:rsid w:val="00913357"/>
    <w:rsid w:val="00917A2B"/>
    <w:rsid w:val="009221ED"/>
    <w:rsid w:val="0094603F"/>
    <w:rsid w:val="009610C3"/>
    <w:rsid w:val="0096361D"/>
    <w:rsid w:val="00965D6B"/>
    <w:rsid w:val="0097358B"/>
    <w:rsid w:val="009A00BE"/>
    <w:rsid w:val="009B0BDB"/>
    <w:rsid w:val="009C1E83"/>
    <w:rsid w:val="009C4C28"/>
    <w:rsid w:val="009C53F6"/>
    <w:rsid w:val="009D0524"/>
    <w:rsid w:val="009E6D75"/>
    <w:rsid w:val="009F6A36"/>
    <w:rsid w:val="00A1414E"/>
    <w:rsid w:val="00A20161"/>
    <w:rsid w:val="00A21C4A"/>
    <w:rsid w:val="00A2339B"/>
    <w:rsid w:val="00A23B13"/>
    <w:rsid w:val="00A2761D"/>
    <w:rsid w:val="00A30C1E"/>
    <w:rsid w:val="00A501EE"/>
    <w:rsid w:val="00A50942"/>
    <w:rsid w:val="00A5756B"/>
    <w:rsid w:val="00A6222A"/>
    <w:rsid w:val="00A7095B"/>
    <w:rsid w:val="00A7193C"/>
    <w:rsid w:val="00AA44E6"/>
    <w:rsid w:val="00AB6862"/>
    <w:rsid w:val="00AC5A4A"/>
    <w:rsid w:val="00AE5B82"/>
    <w:rsid w:val="00AE6722"/>
    <w:rsid w:val="00B06DF3"/>
    <w:rsid w:val="00B24397"/>
    <w:rsid w:val="00B27965"/>
    <w:rsid w:val="00B3099D"/>
    <w:rsid w:val="00B461F2"/>
    <w:rsid w:val="00B476D9"/>
    <w:rsid w:val="00B57761"/>
    <w:rsid w:val="00B941EA"/>
    <w:rsid w:val="00B96742"/>
    <w:rsid w:val="00BA164D"/>
    <w:rsid w:val="00BE2983"/>
    <w:rsid w:val="00C07F35"/>
    <w:rsid w:val="00C14964"/>
    <w:rsid w:val="00C23ED5"/>
    <w:rsid w:val="00C26138"/>
    <w:rsid w:val="00C32C4E"/>
    <w:rsid w:val="00C34124"/>
    <w:rsid w:val="00C34565"/>
    <w:rsid w:val="00C559E1"/>
    <w:rsid w:val="00C64C59"/>
    <w:rsid w:val="00C7190B"/>
    <w:rsid w:val="00C769CC"/>
    <w:rsid w:val="00C81C42"/>
    <w:rsid w:val="00CD718B"/>
    <w:rsid w:val="00CE207E"/>
    <w:rsid w:val="00D308FD"/>
    <w:rsid w:val="00D42B02"/>
    <w:rsid w:val="00D472CC"/>
    <w:rsid w:val="00D6739D"/>
    <w:rsid w:val="00D70B57"/>
    <w:rsid w:val="00D93D64"/>
    <w:rsid w:val="00DB2D92"/>
    <w:rsid w:val="00DC39C2"/>
    <w:rsid w:val="00DC443D"/>
    <w:rsid w:val="00DD0958"/>
    <w:rsid w:val="00E05C13"/>
    <w:rsid w:val="00E1600C"/>
    <w:rsid w:val="00E179C7"/>
    <w:rsid w:val="00E241FE"/>
    <w:rsid w:val="00E34E8A"/>
    <w:rsid w:val="00E35EBA"/>
    <w:rsid w:val="00E361C8"/>
    <w:rsid w:val="00E769E5"/>
    <w:rsid w:val="00E94728"/>
    <w:rsid w:val="00EA0180"/>
    <w:rsid w:val="00EA228C"/>
    <w:rsid w:val="00EB535B"/>
    <w:rsid w:val="00ED43CB"/>
    <w:rsid w:val="00ED750D"/>
    <w:rsid w:val="00EE6D1D"/>
    <w:rsid w:val="00EF7EA6"/>
    <w:rsid w:val="00F232B8"/>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qFormat/>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8468">
      <w:bodyDiv w:val="1"/>
      <w:marLeft w:val="0"/>
      <w:marRight w:val="0"/>
      <w:marTop w:val="0"/>
      <w:marBottom w:val="0"/>
      <w:divBdr>
        <w:top w:val="none" w:sz="0" w:space="0" w:color="auto"/>
        <w:left w:val="none" w:sz="0" w:space="0" w:color="auto"/>
        <w:bottom w:val="none" w:sz="0" w:space="0" w:color="auto"/>
        <w:right w:val="none" w:sz="0" w:space="0" w:color="auto"/>
      </w:divBdr>
    </w:div>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file:///C:\Users\jlg20\AppData\Local\Temp\msohtmlclip1\02\clip_image001.pn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file:///C:\Users\jlg20\AppData\Local\Temp\msohtmlclip1\02\clip_image002.png"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54DB4"/>
    <w:rsid w:val="00191098"/>
    <w:rsid w:val="00250810"/>
    <w:rsid w:val="002E2FEF"/>
    <w:rsid w:val="003168F5"/>
    <w:rsid w:val="004535C1"/>
    <w:rsid w:val="00795E6F"/>
    <w:rsid w:val="007B3EB1"/>
    <w:rsid w:val="008F29DF"/>
    <w:rsid w:val="00A81CD1"/>
    <w:rsid w:val="00BA2F76"/>
    <w:rsid w:val="00D10918"/>
    <w:rsid w:val="00DE3785"/>
    <w:rsid w:val="00DE65AC"/>
    <w:rsid w:val="00F01540"/>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589</TotalTime>
  <Pages>19</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61</cp:revision>
  <cp:lastPrinted>2022-02-15T01:00:00Z</cp:lastPrinted>
  <dcterms:created xsi:type="dcterms:W3CDTF">2021-12-28T19:43:00Z</dcterms:created>
  <dcterms:modified xsi:type="dcterms:W3CDTF">2022-04-21T14:57:00Z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