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965D6B">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Description w:val="Lesson plan information table"/>
      </w:tblPr>
      <w:tblGrid>
        <w:gridCol w:w="2675"/>
        <w:gridCol w:w="6685"/>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4087FC96" w14:textId="77777777" w:rsidR="006524A8" w:rsidRPr="006524A8" w:rsidRDefault="006524A8" w:rsidP="006524A8">
      <w:pPr>
        <w:numPr>
          <w:ilvl w:val="0"/>
          <w:numId w:val="13"/>
        </w:numPr>
        <w:spacing w:before="0" w:after="0" w:line="240" w:lineRule="auto"/>
        <w:jc w:val="both"/>
        <w:rPr>
          <w:color w:val="306785"/>
        </w:rPr>
      </w:pPr>
      <w:r w:rsidRPr="006524A8">
        <w:rPr>
          <w:color w:val="306785"/>
        </w:rPr>
        <w:t>Declaring Strings:</w:t>
      </w:r>
    </w:p>
    <w:p w14:paraId="3BF1D671" w14:textId="77777777" w:rsidR="006524A8" w:rsidRPr="006524A8" w:rsidRDefault="006524A8" w:rsidP="006524A8">
      <w:pPr>
        <w:numPr>
          <w:ilvl w:val="1"/>
          <w:numId w:val="13"/>
        </w:numPr>
        <w:spacing w:before="0" w:after="0" w:line="240" w:lineRule="auto"/>
        <w:ind w:left="1080"/>
        <w:jc w:val="both"/>
        <w:rPr>
          <w:color w:val="306785"/>
        </w:rPr>
      </w:pPr>
      <w:r w:rsidRPr="006524A8">
        <w:rPr>
          <w:color w:val="306785"/>
        </w:rPr>
        <w:t>Double quotes or single quotes can be used for strings, but there are times when double quotes should be used instead of single quotes and vice versa.</w:t>
      </w:r>
    </w:p>
    <w:p w14:paraId="47BC7F9F" w14:textId="77777777" w:rsidR="006524A8" w:rsidRPr="006524A8" w:rsidRDefault="006524A8" w:rsidP="006524A8">
      <w:pPr>
        <w:numPr>
          <w:ilvl w:val="2"/>
          <w:numId w:val="13"/>
        </w:numPr>
        <w:spacing w:before="0" w:after="0" w:line="240" w:lineRule="auto"/>
        <w:ind w:left="1440"/>
        <w:jc w:val="both"/>
        <w:rPr>
          <w:color w:val="306785"/>
        </w:rPr>
      </w:pPr>
      <w:r w:rsidRPr="006524A8">
        <w:rPr>
          <w:color w:val="306785"/>
        </w:rPr>
        <w:t>If a single quote (e.g., an apostrophe) is being used as part of the string value, then the entire string should be encapsulated in double quotes.</w:t>
      </w:r>
    </w:p>
    <w:p w14:paraId="2578D70C" w14:textId="77777777" w:rsidR="006524A8" w:rsidRPr="00F910D4" w:rsidRDefault="006524A8" w:rsidP="006524A8">
      <w:pPr>
        <w:ind w:left="2160"/>
        <w:jc w:val="both"/>
        <w:rPr>
          <w:color w:val="000000"/>
        </w:rPr>
      </w:pPr>
    </w:p>
    <w:p w14:paraId="243F9A63" w14:textId="5C7970C6" w:rsidR="006524A8" w:rsidRPr="00E241FE" w:rsidRDefault="006524A8" w:rsidP="00E241F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A9B7C6"/>
        </w:rPr>
      </w:pPr>
      <w:r w:rsidRPr="00F910D4">
        <w:rPr>
          <w:color w:val="A9B7C6"/>
        </w:rPr>
        <w:t xml:space="preserve">course = </w:t>
      </w:r>
      <w:r w:rsidRPr="00F910D4">
        <w:rPr>
          <w:color w:val="6A8759"/>
        </w:rPr>
        <w:t xml:space="preserve">'Python for Beginners'  </w:t>
      </w:r>
      <w:r w:rsidRPr="00F910D4">
        <w:rPr>
          <w:color w:val="808080"/>
        </w:rPr>
        <w:t># using single quotes, but can also use double quotes</w:t>
      </w:r>
      <w:r w:rsidRPr="00F910D4">
        <w:rPr>
          <w:color w:val="808080"/>
        </w:rPr>
        <w:br/>
      </w:r>
      <w:r w:rsidRPr="00F910D4">
        <w:rPr>
          <w:color w:val="A9B7C6"/>
        </w:rPr>
        <w:t xml:space="preserve">course = </w:t>
      </w:r>
      <w:r w:rsidRPr="00F910D4">
        <w:rPr>
          <w:color w:val="6A8759"/>
        </w:rPr>
        <w:t>'Python'</w:t>
      </w:r>
      <w:r w:rsidRPr="00F910D4">
        <w:rPr>
          <w:color w:val="A9B7C6"/>
        </w:rPr>
        <w:t xml:space="preserve">s course </w:t>
      </w:r>
      <w:r w:rsidRPr="00F910D4">
        <w:rPr>
          <w:color w:val="CC7832"/>
        </w:rPr>
        <w:t xml:space="preserve">for </w:t>
      </w:r>
      <w:r w:rsidRPr="00F910D4">
        <w:rPr>
          <w:color w:val="A9B7C6"/>
        </w:rPr>
        <w:t>beginners</w:t>
      </w:r>
      <w:r w:rsidRPr="00F910D4">
        <w:rPr>
          <w:color w:val="6A8759"/>
        </w:rPr>
        <w:t>'  # there is a problem here</w:t>
      </w:r>
      <w:r w:rsidRPr="00F910D4">
        <w:rPr>
          <w:color w:val="6A8759"/>
        </w:rPr>
        <w:br/>
      </w:r>
      <w:r w:rsidRPr="00F910D4">
        <w:rPr>
          <w:color w:val="A9B7C6"/>
        </w:rPr>
        <w:t xml:space="preserve">course </w:t>
      </w:r>
      <w:r w:rsidRPr="00F910D4">
        <w:rPr>
          <w:color w:val="6A8759"/>
        </w:rPr>
        <w:t>"Python's course for Beginners"</w:t>
      </w:r>
    </w:p>
    <w:p w14:paraId="3712900C" w14:textId="39E84B33" w:rsidR="006524A8" w:rsidRDefault="006524A8" w:rsidP="006524A8">
      <w:pPr>
        <w:numPr>
          <w:ilvl w:val="2"/>
          <w:numId w:val="13"/>
        </w:numPr>
        <w:spacing w:before="0" w:after="0" w:line="240" w:lineRule="auto"/>
        <w:ind w:left="1440"/>
        <w:jc w:val="both"/>
        <w:rPr>
          <w:color w:val="306785"/>
        </w:rPr>
      </w:pPr>
      <w:r w:rsidRPr="00E241FE">
        <w:rPr>
          <w:color w:val="306785"/>
        </w:rPr>
        <w:t>If a word in the string value is being emphasized using double quotes, then the entire string should be encapsulated in single quotes.</w:t>
      </w:r>
    </w:p>
    <w:p w14:paraId="1F99B341" w14:textId="77777777" w:rsidR="00E241FE" w:rsidRPr="00E241FE" w:rsidRDefault="00E241FE" w:rsidP="00E241FE">
      <w:pPr>
        <w:spacing w:before="0" w:after="0" w:line="240" w:lineRule="auto"/>
        <w:ind w:left="1440"/>
        <w:jc w:val="both"/>
        <w:rPr>
          <w:color w:val="306785"/>
        </w:rPr>
      </w:pPr>
    </w:p>
    <w:p w14:paraId="7C6CA587" w14:textId="667E8247" w:rsidR="006524A8" w:rsidRPr="00E241FE" w:rsidRDefault="006524A8" w:rsidP="00E241F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A9B7C6"/>
        </w:rPr>
      </w:pPr>
      <w:r w:rsidRPr="00F910D4">
        <w:rPr>
          <w:color w:val="A9B7C6"/>
        </w:rPr>
        <w:t xml:space="preserve">course = </w:t>
      </w:r>
      <w:r w:rsidRPr="00F910D4">
        <w:rPr>
          <w:color w:val="6A8759"/>
        </w:rPr>
        <w:t>"Python for "</w:t>
      </w:r>
      <w:r w:rsidRPr="00F910D4">
        <w:rPr>
          <w:color w:val="A9B7C6"/>
        </w:rPr>
        <w:t>Beginners</w:t>
      </w:r>
      <w:r w:rsidRPr="00F910D4">
        <w:rPr>
          <w:color w:val="6A8759"/>
        </w:rPr>
        <w:t xml:space="preserve">""  </w:t>
      </w:r>
      <w:r w:rsidRPr="00F910D4">
        <w:rPr>
          <w:color w:val="808080"/>
        </w:rPr>
        <w:t># there is a problem here</w:t>
      </w:r>
      <w:r w:rsidRPr="00F910D4">
        <w:rPr>
          <w:color w:val="808080"/>
        </w:rPr>
        <w:br/>
      </w:r>
      <w:r w:rsidRPr="00F910D4">
        <w:rPr>
          <w:color w:val="A9B7C6"/>
        </w:rPr>
        <w:t xml:space="preserve">course = </w:t>
      </w:r>
      <w:r w:rsidRPr="00F910D4">
        <w:rPr>
          <w:color w:val="6A8759"/>
        </w:rPr>
        <w:t>'Python for "Beginners"'</w:t>
      </w:r>
    </w:p>
    <w:p w14:paraId="6F171491" w14:textId="77777777" w:rsidR="006524A8" w:rsidRPr="00E241FE" w:rsidRDefault="006524A8" w:rsidP="006524A8">
      <w:pPr>
        <w:numPr>
          <w:ilvl w:val="1"/>
          <w:numId w:val="13"/>
        </w:numPr>
        <w:spacing w:before="0" w:after="0" w:line="240" w:lineRule="auto"/>
        <w:ind w:left="1080"/>
        <w:jc w:val="both"/>
        <w:rPr>
          <w:color w:val="306785"/>
        </w:rPr>
      </w:pPr>
      <w:r w:rsidRPr="00E241FE">
        <w:rPr>
          <w:color w:val="306785"/>
        </w:rPr>
        <w:t>Handling very long strings - using triple quotes allows for very long strings that span across multiple lines.</w:t>
      </w:r>
    </w:p>
    <w:p w14:paraId="49C9F7D6" w14:textId="527C4798" w:rsidR="006524A8" w:rsidRDefault="006524A8" w:rsidP="00E241FE">
      <w:pPr>
        <w:numPr>
          <w:ilvl w:val="2"/>
          <w:numId w:val="13"/>
        </w:numPr>
        <w:spacing w:before="0" w:after="0" w:line="240" w:lineRule="auto"/>
        <w:ind w:left="1440"/>
        <w:jc w:val="both"/>
        <w:rPr>
          <w:color w:val="306785"/>
        </w:rPr>
      </w:pPr>
      <w:r w:rsidRPr="00E241FE">
        <w:rPr>
          <w:color w:val="306785"/>
        </w:rPr>
        <w:t>In this code sample, an email message is a string with multiple lines.  Notice the triple quotes at the begging and end of this string.</w:t>
      </w:r>
    </w:p>
    <w:p w14:paraId="04D3817E" w14:textId="77777777" w:rsidR="00E241FE" w:rsidRPr="00E241FE" w:rsidRDefault="00E241FE" w:rsidP="00E241FE">
      <w:pPr>
        <w:spacing w:before="0" w:after="0" w:line="240" w:lineRule="auto"/>
        <w:ind w:left="1440"/>
        <w:jc w:val="both"/>
        <w:rPr>
          <w:color w:val="306785"/>
        </w:rPr>
      </w:pPr>
    </w:p>
    <w:p w14:paraId="7775A89F" w14:textId="411B6822" w:rsidR="006524A8" w:rsidRPr="00E241FE" w:rsidRDefault="006524A8" w:rsidP="00E241F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A9B7C6"/>
        </w:rPr>
      </w:pPr>
      <w:r w:rsidRPr="00F910D4">
        <w:rPr>
          <w:color w:val="A9B7C6"/>
        </w:rPr>
        <w:t xml:space="preserve">email_msg = </w:t>
      </w:r>
      <w:r w:rsidRPr="00F910D4">
        <w:rPr>
          <w:color w:val="6A8759"/>
        </w:rPr>
        <w:t>'''</w:t>
      </w:r>
      <w:r w:rsidRPr="00F910D4">
        <w:rPr>
          <w:color w:val="6A8759"/>
        </w:rPr>
        <w:br/>
        <w:t>Hi John,</w:t>
      </w:r>
      <w:r w:rsidRPr="00F910D4">
        <w:rPr>
          <w:color w:val="6A8759"/>
        </w:rPr>
        <w:br/>
        <w:t xml:space="preserve"> Here is our first email to you.</w:t>
      </w:r>
      <w:r w:rsidRPr="00F910D4">
        <w:rPr>
          <w:color w:val="6A8759"/>
        </w:rPr>
        <w:br/>
        <w:t xml:space="preserve"> </w:t>
      </w:r>
      <w:r w:rsidRPr="00F910D4">
        <w:rPr>
          <w:color w:val="6A8759"/>
        </w:rPr>
        <w:br/>
        <w:t xml:space="preserve"> Thank you,</w:t>
      </w:r>
      <w:r w:rsidRPr="00F910D4">
        <w:rPr>
          <w:color w:val="6A8759"/>
        </w:rPr>
        <w:br/>
        <w:t xml:space="preserve"> </w:t>
      </w:r>
      <w:r w:rsidRPr="00F910D4">
        <w:rPr>
          <w:color w:val="6A8759"/>
        </w:rPr>
        <w:br/>
        <w:t xml:space="preserve"> The programming team</w:t>
      </w:r>
      <w:r w:rsidRPr="00F910D4">
        <w:rPr>
          <w:color w:val="6A8759"/>
        </w:rPr>
        <w:br/>
      </w:r>
      <w:r w:rsidRPr="00F910D4">
        <w:rPr>
          <w:color w:val="6A8759"/>
        </w:rPr>
        <w:br/>
        <w:t>'''</w:t>
      </w:r>
    </w:p>
    <w:p w14:paraId="0E58A9E3" w14:textId="7A7A2B79" w:rsidR="00E241FE" w:rsidRDefault="00E241FE" w:rsidP="00E241FE">
      <w:pPr>
        <w:spacing w:before="0" w:after="0" w:line="240" w:lineRule="auto"/>
        <w:ind w:left="720"/>
        <w:jc w:val="both"/>
        <w:rPr>
          <w:color w:val="306785"/>
        </w:rPr>
      </w:pPr>
    </w:p>
    <w:p w14:paraId="3BE2C222" w14:textId="053E71E4" w:rsidR="00E241FE" w:rsidRDefault="00E241FE" w:rsidP="00E241FE">
      <w:pPr>
        <w:spacing w:before="0" w:after="0" w:line="240" w:lineRule="auto"/>
        <w:ind w:left="720"/>
        <w:jc w:val="both"/>
        <w:rPr>
          <w:color w:val="306785"/>
        </w:rPr>
      </w:pPr>
    </w:p>
    <w:p w14:paraId="47A3DBA5" w14:textId="742E1C09" w:rsidR="00E241FE" w:rsidRDefault="00E241FE" w:rsidP="00E241FE">
      <w:pPr>
        <w:spacing w:before="0" w:after="0" w:line="240" w:lineRule="auto"/>
        <w:ind w:left="720"/>
        <w:jc w:val="both"/>
        <w:rPr>
          <w:color w:val="306785"/>
        </w:rPr>
      </w:pPr>
    </w:p>
    <w:p w14:paraId="27F66FF8" w14:textId="343249BF" w:rsidR="00E241FE" w:rsidRDefault="00E241FE" w:rsidP="00E241FE">
      <w:pPr>
        <w:spacing w:before="0" w:after="0" w:line="240" w:lineRule="auto"/>
        <w:ind w:left="720"/>
        <w:jc w:val="both"/>
        <w:rPr>
          <w:color w:val="306785"/>
        </w:rPr>
      </w:pPr>
    </w:p>
    <w:p w14:paraId="0843F743" w14:textId="327174C5" w:rsidR="00E241FE" w:rsidRDefault="00E241FE" w:rsidP="00E241FE">
      <w:pPr>
        <w:spacing w:before="0" w:after="0" w:line="240" w:lineRule="auto"/>
        <w:ind w:left="720"/>
        <w:jc w:val="both"/>
        <w:rPr>
          <w:color w:val="306785"/>
        </w:rPr>
      </w:pPr>
    </w:p>
    <w:p w14:paraId="45998295" w14:textId="2D335FE1" w:rsidR="00E241FE" w:rsidRDefault="00E241FE" w:rsidP="00E241FE">
      <w:pPr>
        <w:spacing w:before="0" w:after="0" w:line="240" w:lineRule="auto"/>
        <w:ind w:left="720"/>
        <w:jc w:val="both"/>
        <w:rPr>
          <w:color w:val="306785"/>
        </w:rPr>
      </w:pPr>
    </w:p>
    <w:p w14:paraId="26F1F4BC" w14:textId="2B469A67" w:rsidR="00E241FE" w:rsidRDefault="00E241FE" w:rsidP="00E241FE">
      <w:pPr>
        <w:spacing w:before="0" w:after="0" w:line="240" w:lineRule="auto"/>
        <w:ind w:left="720"/>
        <w:jc w:val="both"/>
        <w:rPr>
          <w:color w:val="306785"/>
        </w:rPr>
      </w:pPr>
    </w:p>
    <w:p w14:paraId="4E9E2D8B" w14:textId="25461C51" w:rsidR="00E241FE" w:rsidRDefault="00E241FE" w:rsidP="00E241FE">
      <w:pPr>
        <w:spacing w:before="0" w:after="0" w:line="240" w:lineRule="auto"/>
        <w:ind w:left="720"/>
        <w:jc w:val="both"/>
        <w:rPr>
          <w:color w:val="306785"/>
        </w:rPr>
      </w:pPr>
    </w:p>
    <w:p w14:paraId="0DB91BB5" w14:textId="11689EC9" w:rsidR="00E241FE" w:rsidRDefault="00E241FE" w:rsidP="00E241FE">
      <w:pPr>
        <w:spacing w:before="0" w:after="0" w:line="240" w:lineRule="auto"/>
        <w:ind w:left="720"/>
        <w:jc w:val="both"/>
        <w:rPr>
          <w:color w:val="306785"/>
        </w:rPr>
      </w:pPr>
    </w:p>
    <w:p w14:paraId="75A0490D" w14:textId="77777777" w:rsidR="00E241FE" w:rsidRDefault="00E241FE" w:rsidP="00E241FE">
      <w:pPr>
        <w:spacing w:before="0" w:after="0" w:line="240" w:lineRule="auto"/>
        <w:ind w:left="720"/>
        <w:jc w:val="both"/>
        <w:rPr>
          <w:color w:val="306785"/>
        </w:rPr>
      </w:pPr>
    </w:p>
    <w:p w14:paraId="77D2C076" w14:textId="5376C461" w:rsidR="006524A8" w:rsidRPr="00E241FE" w:rsidRDefault="006524A8" w:rsidP="006524A8">
      <w:pPr>
        <w:numPr>
          <w:ilvl w:val="0"/>
          <w:numId w:val="13"/>
        </w:numPr>
        <w:spacing w:before="0" w:after="0" w:line="240" w:lineRule="auto"/>
        <w:jc w:val="both"/>
        <w:rPr>
          <w:color w:val="306785"/>
        </w:rPr>
      </w:pPr>
      <w:r w:rsidRPr="00E241FE">
        <w:rPr>
          <w:color w:val="306785"/>
        </w:rPr>
        <w:t>Indexing Strings: strings are objects that are arrays of characters. Because of this, individual characters could be accessed within a string using indexing.</w:t>
      </w:r>
    </w:p>
    <w:p w14:paraId="701FCF02" w14:textId="05240035" w:rsidR="006524A8" w:rsidRPr="00D6739D" w:rsidRDefault="006524A8" w:rsidP="00D6739D">
      <w:pPr>
        <w:numPr>
          <w:ilvl w:val="1"/>
          <w:numId w:val="13"/>
        </w:numPr>
        <w:spacing w:before="0" w:after="0" w:line="240" w:lineRule="auto"/>
        <w:ind w:left="1080"/>
        <w:jc w:val="both"/>
        <w:rPr>
          <w:color w:val="306785"/>
        </w:rPr>
      </w:pPr>
      <w:r w:rsidRPr="00E241FE">
        <w:rPr>
          <w:color w:val="306785"/>
        </w:rPr>
        <w:t>Indexes start from 0 and so the first character of a string has index 0. Below is a small graphic that shows the string “Python” being viewed as an array of characters. The first character, which is the letter ‘P’ is indexed at 0. Array elements always start at position 0, not position 1.</w:t>
      </w:r>
    </w:p>
    <w:p w14:paraId="5A0ECDC4" w14:textId="51289465" w:rsidR="006524A8" w:rsidRPr="00F910D4" w:rsidRDefault="006524A8" w:rsidP="00D6739D">
      <w:pPr>
        <w:ind w:left="2160"/>
        <w:jc w:val="both"/>
        <w:rPr>
          <w:color w:val="000000"/>
        </w:rPr>
      </w:pPr>
      <w:r>
        <w:rPr>
          <w:noProof/>
          <w:color w:val="000000"/>
        </w:rPr>
        <w:drawing>
          <wp:inline distT="0" distB="0" distL="0" distR="0" wp14:anchorId="4280AB52" wp14:editId="6B1ED56B">
            <wp:extent cx="1257300" cy="581025"/>
            <wp:effectExtent l="0" t="0" r="0" b="952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581025"/>
                    </a:xfrm>
                    <a:prstGeom prst="rect">
                      <a:avLst/>
                    </a:prstGeom>
                    <a:noFill/>
                    <a:ln>
                      <a:noFill/>
                    </a:ln>
                  </pic:spPr>
                </pic:pic>
              </a:graphicData>
            </a:graphic>
          </wp:inline>
        </w:drawing>
      </w:r>
    </w:p>
    <w:p w14:paraId="04F8ABFA" w14:textId="77777777" w:rsidR="006524A8" w:rsidRPr="00E241FE" w:rsidRDefault="006524A8" w:rsidP="006524A8">
      <w:pPr>
        <w:numPr>
          <w:ilvl w:val="1"/>
          <w:numId w:val="13"/>
        </w:numPr>
        <w:spacing w:before="0" w:after="0" w:line="240" w:lineRule="auto"/>
        <w:ind w:left="1080"/>
        <w:jc w:val="both"/>
        <w:rPr>
          <w:color w:val="306785"/>
        </w:rPr>
      </w:pPr>
      <w:r w:rsidRPr="00E241FE">
        <w:rPr>
          <w:color w:val="306785"/>
        </w:rPr>
        <w:t>This code sample applies various index examples to access different characters within a string.</w:t>
      </w:r>
    </w:p>
    <w:p w14:paraId="52EA4C24" w14:textId="77777777" w:rsidR="006524A8" w:rsidRPr="00F910D4" w:rsidRDefault="006524A8" w:rsidP="006524A8">
      <w:pPr>
        <w:jc w:val="both"/>
        <w:rPr>
          <w:color w:val="000000"/>
        </w:rPr>
      </w:pPr>
    </w:p>
    <w:p w14:paraId="720CED63" w14:textId="1CD1C7CD" w:rsidR="006524A8" w:rsidRPr="00F910D4" w:rsidRDefault="006524A8" w:rsidP="00D6739D">
      <w:pPr>
        <w:ind w:left="720"/>
        <w:jc w:val="both"/>
        <w:rPr>
          <w:color w:val="000000"/>
        </w:rPr>
      </w:pPr>
      <w:r>
        <w:rPr>
          <w:noProof/>
          <w:color w:val="000000"/>
        </w:rPr>
        <w:drawing>
          <wp:inline distT="0" distB="0" distL="0" distR="0" wp14:anchorId="5D394AA5" wp14:editId="5BAAA122">
            <wp:extent cx="4324350" cy="196215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4350" cy="1962150"/>
                    </a:xfrm>
                    <a:prstGeom prst="rect">
                      <a:avLst/>
                    </a:prstGeom>
                    <a:noFill/>
                    <a:ln>
                      <a:noFill/>
                    </a:ln>
                  </pic:spPr>
                </pic:pic>
              </a:graphicData>
            </a:graphic>
          </wp:inline>
        </w:drawing>
      </w:r>
    </w:p>
    <w:p w14:paraId="74FBF1CA" w14:textId="77777777" w:rsidR="006524A8" w:rsidRPr="00E241FE" w:rsidRDefault="006524A8" w:rsidP="006524A8">
      <w:pPr>
        <w:numPr>
          <w:ilvl w:val="1"/>
          <w:numId w:val="13"/>
        </w:numPr>
        <w:spacing w:before="0" w:after="0" w:line="240" w:lineRule="auto"/>
        <w:ind w:left="1080"/>
        <w:jc w:val="both"/>
        <w:rPr>
          <w:color w:val="306785"/>
        </w:rPr>
      </w:pPr>
      <w:r w:rsidRPr="00E241FE">
        <w:rPr>
          <w:color w:val="306785"/>
        </w:rPr>
        <w:t>Question: what does the following code do?</w:t>
      </w:r>
    </w:p>
    <w:p w14:paraId="0077BD4F" w14:textId="77777777" w:rsidR="006524A8" w:rsidRPr="00E241FE" w:rsidRDefault="006524A8" w:rsidP="006524A8">
      <w:pPr>
        <w:ind w:left="1440" w:firstLine="720"/>
        <w:jc w:val="both"/>
        <w:rPr>
          <w:color w:val="306785"/>
        </w:rPr>
      </w:pPr>
      <w:r w:rsidRPr="00E241FE">
        <w:rPr>
          <w:color w:val="306785"/>
        </w:rPr>
        <w:t>name = ‘Jennifer’</w:t>
      </w:r>
    </w:p>
    <w:p w14:paraId="60310992" w14:textId="36EAC689" w:rsidR="006524A8" w:rsidRPr="00E241FE" w:rsidRDefault="006524A8" w:rsidP="00D6739D">
      <w:pPr>
        <w:ind w:left="1440" w:firstLine="720"/>
        <w:jc w:val="both"/>
        <w:rPr>
          <w:color w:val="306785"/>
        </w:rPr>
      </w:pPr>
      <w:r w:rsidRPr="00E241FE">
        <w:rPr>
          <w:color w:val="306785"/>
        </w:rPr>
        <w:t>print(name[1:-1])</w:t>
      </w:r>
    </w:p>
    <w:p w14:paraId="54490456" w14:textId="77777777" w:rsidR="006524A8" w:rsidRPr="00E241FE" w:rsidRDefault="006524A8" w:rsidP="006524A8">
      <w:pPr>
        <w:numPr>
          <w:ilvl w:val="0"/>
          <w:numId w:val="13"/>
        </w:numPr>
        <w:spacing w:before="0" w:after="0" w:line="240" w:lineRule="auto"/>
        <w:jc w:val="both"/>
        <w:rPr>
          <w:color w:val="306785"/>
        </w:rPr>
      </w:pPr>
      <w:r w:rsidRPr="00E241FE">
        <w:rPr>
          <w:color w:val="306785"/>
        </w:rPr>
        <w:t>Working with Formatted Strings: formatted strings are useful for dynamically generating text for string variables.</w:t>
      </w:r>
    </w:p>
    <w:p w14:paraId="103834C2" w14:textId="77777777" w:rsidR="006524A8" w:rsidRPr="00E241FE" w:rsidRDefault="006524A8" w:rsidP="006524A8">
      <w:pPr>
        <w:numPr>
          <w:ilvl w:val="1"/>
          <w:numId w:val="13"/>
        </w:numPr>
        <w:spacing w:before="0" w:after="0" w:line="240" w:lineRule="auto"/>
        <w:ind w:left="1080"/>
        <w:jc w:val="both"/>
        <w:rPr>
          <w:color w:val="306785"/>
        </w:rPr>
      </w:pPr>
      <w:r w:rsidRPr="00E241FE">
        <w:rPr>
          <w:color w:val="306785"/>
        </w:rPr>
        <w:t>In this code sample:</w:t>
      </w:r>
    </w:p>
    <w:p w14:paraId="574C9DF6" w14:textId="77777777" w:rsidR="006524A8" w:rsidRPr="00E241FE" w:rsidRDefault="006524A8" w:rsidP="006524A8">
      <w:pPr>
        <w:numPr>
          <w:ilvl w:val="2"/>
          <w:numId w:val="13"/>
        </w:numPr>
        <w:spacing w:before="0" w:after="0" w:line="240" w:lineRule="auto"/>
        <w:ind w:left="1620"/>
        <w:jc w:val="both"/>
        <w:rPr>
          <w:color w:val="306785"/>
        </w:rPr>
      </w:pPr>
      <w:r w:rsidRPr="00E241FE">
        <w:rPr>
          <w:color w:val="306785"/>
        </w:rPr>
        <w:t>The variable “message” is not a formatted string and is code that is difficult to understand and maintain.  This method uses string concatenation.</w:t>
      </w:r>
    </w:p>
    <w:p w14:paraId="3154DC01" w14:textId="77777777" w:rsidR="006524A8" w:rsidRPr="00E241FE" w:rsidRDefault="006524A8" w:rsidP="006524A8">
      <w:pPr>
        <w:numPr>
          <w:ilvl w:val="2"/>
          <w:numId w:val="13"/>
        </w:numPr>
        <w:spacing w:before="0" w:after="0" w:line="240" w:lineRule="auto"/>
        <w:ind w:left="1620"/>
        <w:jc w:val="both"/>
        <w:rPr>
          <w:color w:val="306785"/>
        </w:rPr>
      </w:pPr>
      <w:r w:rsidRPr="00E241FE">
        <w:rPr>
          <w:color w:val="306785"/>
        </w:rPr>
        <w:t>The variable “msg” is a formatted string indicated by the ‘f’ prepending the single quotes at the beginning of the string.  The ‘{}’ are placeholders that will substitute the assigned value for the variables encapsulated in the ‘{}’ at runtime.</w:t>
      </w:r>
    </w:p>
    <w:p w14:paraId="1F88F2F3" w14:textId="77777777" w:rsidR="006524A8" w:rsidRPr="00E241FE" w:rsidRDefault="006524A8" w:rsidP="006524A8">
      <w:pPr>
        <w:numPr>
          <w:ilvl w:val="2"/>
          <w:numId w:val="13"/>
        </w:numPr>
        <w:spacing w:before="0" w:after="0" w:line="240" w:lineRule="auto"/>
        <w:ind w:left="1620"/>
        <w:jc w:val="both"/>
        <w:rPr>
          <w:color w:val="306785"/>
        </w:rPr>
      </w:pPr>
      <w:r w:rsidRPr="00E241FE">
        <w:rPr>
          <w:color w:val="306785"/>
        </w:rPr>
        <w:t>Notice the string printout is identical for both methods, but the second method is much more understandable and easier to maintain.</w:t>
      </w:r>
    </w:p>
    <w:p w14:paraId="63DD0CEC" w14:textId="46276E87" w:rsidR="006524A8" w:rsidRDefault="006524A8" w:rsidP="006524A8">
      <w:pPr>
        <w:ind w:left="2160"/>
        <w:jc w:val="both"/>
        <w:rPr>
          <w:color w:val="000000"/>
        </w:rPr>
      </w:pPr>
    </w:p>
    <w:p w14:paraId="71C803B0" w14:textId="21425E31" w:rsidR="00D6739D" w:rsidRDefault="00D6739D" w:rsidP="006524A8">
      <w:pPr>
        <w:ind w:left="2160"/>
        <w:jc w:val="both"/>
        <w:rPr>
          <w:color w:val="000000"/>
        </w:rPr>
      </w:pPr>
    </w:p>
    <w:p w14:paraId="0A243CF8" w14:textId="2B43AE4B" w:rsidR="00D6739D" w:rsidRDefault="00D6739D" w:rsidP="006524A8">
      <w:pPr>
        <w:ind w:left="2160"/>
        <w:jc w:val="both"/>
        <w:rPr>
          <w:color w:val="000000"/>
        </w:rPr>
      </w:pPr>
    </w:p>
    <w:p w14:paraId="5E822F90" w14:textId="77777777" w:rsidR="00D6739D" w:rsidRPr="00F910D4" w:rsidRDefault="00D6739D" w:rsidP="006524A8">
      <w:pPr>
        <w:ind w:left="2160"/>
        <w:jc w:val="both"/>
        <w:rPr>
          <w:color w:val="000000"/>
        </w:rPr>
      </w:pPr>
    </w:p>
    <w:p w14:paraId="3412AADE" w14:textId="67CF3F0C" w:rsidR="006524A8" w:rsidRPr="00D6739D" w:rsidRDefault="006524A8" w:rsidP="00D67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A9B7C6"/>
        </w:rPr>
      </w:pPr>
      <w:r w:rsidRPr="00F910D4">
        <w:rPr>
          <w:color w:val="A9B7C6"/>
        </w:rPr>
        <w:t xml:space="preserve">first_name = </w:t>
      </w:r>
      <w:r w:rsidRPr="00F910D4">
        <w:rPr>
          <w:color w:val="6A8759"/>
        </w:rPr>
        <w:t>'John'</w:t>
      </w:r>
      <w:r w:rsidRPr="00F910D4">
        <w:rPr>
          <w:color w:val="6A8759"/>
        </w:rPr>
        <w:br/>
      </w:r>
      <w:r w:rsidRPr="00F910D4">
        <w:rPr>
          <w:color w:val="A9B7C6"/>
        </w:rPr>
        <w:t xml:space="preserve">last_name = </w:t>
      </w:r>
      <w:r w:rsidRPr="00F910D4">
        <w:rPr>
          <w:color w:val="6A8759"/>
        </w:rPr>
        <w:t>'Smith'</w:t>
      </w:r>
      <w:r w:rsidRPr="00F910D4">
        <w:rPr>
          <w:color w:val="6A8759"/>
        </w:rPr>
        <w:br/>
      </w:r>
      <w:r w:rsidRPr="00F910D4">
        <w:rPr>
          <w:color w:val="A9B7C6"/>
        </w:rPr>
        <w:t xml:space="preserve">message = first_name + </w:t>
      </w:r>
      <w:r w:rsidRPr="00F910D4">
        <w:rPr>
          <w:color w:val="6A8759"/>
        </w:rPr>
        <w:t xml:space="preserve">' [' </w:t>
      </w:r>
      <w:r w:rsidRPr="00F910D4">
        <w:rPr>
          <w:color w:val="A9B7C6"/>
        </w:rPr>
        <w:t xml:space="preserve">+ last_name + </w:t>
      </w:r>
      <w:r w:rsidRPr="00F910D4">
        <w:rPr>
          <w:color w:val="6A8759"/>
        </w:rPr>
        <w:t xml:space="preserve">'] is a coder'  </w:t>
      </w:r>
      <w:r w:rsidRPr="00F910D4">
        <w:rPr>
          <w:color w:val="808080"/>
        </w:rPr>
        <w:t># this is not an ideal approach because difficult to maintain</w:t>
      </w:r>
      <w:r w:rsidRPr="00F910D4">
        <w:rPr>
          <w:color w:val="808080"/>
        </w:rPr>
        <w:br/>
      </w:r>
      <w:r w:rsidRPr="00F910D4">
        <w:rPr>
          <w:color w:val="8888C6"/>
        </w:rPr>
        <w:t>print</w:t>
      </w:r>
      <w:r w:rsidRPr="00F910D4">
        <w:rPr>
          <w:color w:val="A9B7C6"/>
        </w:rPr>
        <w:t>(message)</w:t>
      </w:r>
      <w:r w:rsidRPr="00F910D4">
        <w:rPr>
          <w:color w:val="A9B7C6"/>
        </w:rPr>
        <w:br/>
      </w:r>
      <w:r w:rsidRPr="00F910D4">
        <w:rPr>
          <w:color w:val="A9B7C6"/>
        </w:rPr>
        <w:br/>
        <w:t xml:space="preserve">better_message = </w:t>
      </w:r>
      <w:r w:rsidRPr="00F910D4">
        <w:rPr>
          <w:color w:val="6A8759"/>
        </w:rPr>
        <w:t>f'</w:t>
      </w:r>
      <w:r w:rsidRPr="00F910D4">
        <w:rPr>
          <w:color w:val="CC7832"/>
        </w:rPr>
        <w:t>{</w:t>
      </w:r>
      <w:r w:rsidRPr="00F910D4">
        <w:rPr>
          <w:color w:val="A9B7C6"/>
        </w:rPr>
        <w:t>first_name</w:t>
      </w:r>
      <w:r w:rsidRPr="00F910D4">
        <w:rPr>
          <w:color w:val="CC7832"/>
        </w:rPr>
        <w:t>}</w:t>
      </w:r>
      <w:r w:rsidRPr="00F910D4">
        <w:rPr>
          <w:color w:val="6A8759"/>
        </w:rPr>
        <w:t xml:space="preserve"> [</w:t>
      </w:r>
      <w:r w:rsidRPr="00F910D4">
        <w:rPr>
          <w:color w:val="CC7832"/>
        </w:rPr>
        <w:t>{</w:t>
      </w:r>
      <w:r w:rsidRPr="00F910D4">
        <w:rPr>
          <w:color w:val="A9B7C6"/>
        </w:rPr>
        <w:t>last_name</w:t>
      </w:r>
      <w:r w:rsidRPr="00F910D4">
        <w:rPr>
          <w:color w:val="CC7832"/>
        </w:rPr>
        <w:t>}</w:t>
      </w:r>
      <w:r w:rsidRPr="00F910D4">
        <w:rPr>
          <w:color w:val="6A8759"/>
        </w:rPr>
        <w:t xml:space="preserve">] is a coder'  </w:t>
      </w:r>
      <w:r w:rsidRPr="00F910D4">
        <w:rPr>
          <w:color w:val="808080"/>
        </w:rPr>
        <w:t># this is a formatted string</w:t>
      </w:r>
      <w:r w:rsidRPr="00F910D4">
        <w:rPr>
          <w:color w:val="808080"/>
        </w:rPr>
        <w:br/>
      </w:r>
      <w:r w:rsidRPr="00F910D4">
        <w:rPr>
          <w:color w:val="8888C6"/>
        </w:rPr>
        <w:t>print</w:t>
      </w:r>
      <w:r w:rsidRPr="00F910D4">
        <w:rPr>
          <w:color w:val="A9B7C6"/>
        </w:rPr>
        <w:t>(better_message)</w:t>
      </w:r>
    </w:p>
    <w:p w14:paraId="4FE056B9" w14:textId="14B2A1ED" w:rsidR="006524A8" w:rsidRPr="00D6739D" w:rsidRDefault="006524A8" w:rsidP="00D6739D">
      <w:pPr>
        <w:ind w:left="1440"/>
        <w:jc w:val="both"/>
        <w:rPr>
          <w:color w:val="306785"/>
        </w:rPr>
      </w:pPr>
      <w:r w:rsidRPr="00E241FE">
        <w:rPr>
          <w:color w:val="306785"/>
        </w:rPr>
        <w:t>The output is exactly the same in both instances. The unformatted string using concatenation is the first print statement below, and the formatted string is the second print statement.</w:t>
      </w:r>
    </w:p>
    <w:p w14:paraId="029264C1" w14:textId="23FAD086" w:rsidR="006524A8" w:rsidRPr="00F910D4" w:rsidRDefault="006524A8" w:rsidP="006524A8">
      <w:pPr>
        <w:jc w:val="both"/>
        <w:rPr>
          <w:color w:val="000000"/>
        </w:rPr>
      </w:pPr>
      <w:r w:rsidRPr="00F910D4">
        <w:rPr>
          <w:color w:val="000000"/>
        </w:rPr>
        <w:tab/>
      </w:r>
      <w:r>
        <w:rPr>
          <w:noProof/>
          <w:color w:val="000000"/>
        </w:rPr>
        <w:drawing>
          <wp:inline distT="0" distB="0" distL="0" distR="0" wp14:anchorId="79F17E52" wp14:editId="45BBACB1">
            <wp:extent cx="2143125" cy="790575"/>
            <wp:effectExtent l="0" t="0" r="9525" b="952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3125" cy="790575"/>
                    </a:xfrm>
                    <a:prstGeom prst="rect">
                      <a:avLst/>
                    </a:prstGeom>
                    <a:noFill/>
                    <a:ln>
                      <a:noFill/>
                    </a:ln>
                  </pic:spPr>
                </pic:pic>
              </a:graphicData>
            </a:graphic>
          </wp:inline>
        </w:drawing>
      </w:r>
    </w:p>
    <w:p w14:paraId="08AF74B4" w14:textId="2AE2AC6C" w:rsidR="00D6739D" w:rsidRPr="00F910D4" w:rsidRDefault="00D6739D" w:rsidP="00D6739D">
      <w:pPr>
        <w:pStyle w:val="ListParagraph"/>
        <w:numPr>
          <w:ilvl w:val="0"/>
          <w:numId w:val="13"/>
        </w:numPr>
        <w:spacing w:before="0" w:after="0" w:line="240" w:lineRule="auto"/>
        <w:jc w:val="both"/>
      </w:pPr>
      <w:r w:rsidRPr="00D6739D">
        <w:rPr>
          <w:u w:val="single"/>
        </w:rPr>
        <w:t>Using string methods</w:t>
      </w:r>
      <w:r w:rsidRPr="00F910D4">
        <w:t>: there are several methods that are built into Python available to perform various functions on strings.</w:t>
      </w:r>
    </w:p>
    <w:p w14:paraId="42D342D4" w14:textId="4367899E" w:rsidR="00D6739D" w:rsidRDefault="00D6739D" w:rsidP="00D6739D">
      <w:pPr>
        <w:numPr>
          <w:ilvl w:val="1"/>
          <w:numId w:val="13"/>
        </w:numPr>
        <w:spacing w:before="0" w:after="0" w:line="240" w:lineRule="auto"/>
        <w:ind w:left="1080"/>
        <w:jc w:val="both"/>
      </w:pPr>
      <w:r w:rsidRPr="00F910D4">
        <w:t>The len() method is used to print the length of the string. Recall that the string is an array of characters and so the length of the string is equal to the number of elements in this array.</w:t>
      </w:r>
    </w:p>
    <w:p w14:paraId="76175839" w14:textId="77777777" w:rsidR="00D6739D" w:rsidRPr="00F910D4" w:rsidRDefault="00D6739D" w:rsidP="00D6739D">
      <w:pPr>
        <w:spacing w:before="0" w:after="0" w:line="240" w:lineRule="auto"/>
        <w:ind w:left="1080"/>
        <w:jc w:val="both"/>
      </w:pPr>
    </w:p>
    <w:p w14:paraId="47F13569" w14:textId="5BAB49B4" w:rsidR="00D6739D" w:rsidRPr="00D6739D" w:rsidRDefault="00D6739D" w:rsidP="00D67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A9B7C6"/>
        </w:rPr>
      </w:pPr>
      <w:r w:rsidRPr="00F910D4">
        <w:rPr>
          <w:color w:val="A9B7C6"/>
        </w:rPr>
        <w:t xml:space="preserve">course = </w:t>
      </w:r>
      <w:r w:rsidRPr="00F910D4">
        <w:rPr>
          <w:color w:val="6A8759"/>
        </w:rPr>
        <w:t>"Python for beginners"</w:t>
      </w:r>
      <w:r w:rsidRPr="00F910D4">
        <w:rPr>
          <w:color w:val="6A8759"/>
        </w:rPr>
        <w:br/>
      </w:r>
      <w:r w:rsidRPr="00F910D4">
        <w:rPr>
          <w:color w:val="8888C6"/>
        </w:rPr>
        <w:t>print</w:t>
      </w:r>
      <w:r w:rsidRPr="00F910D4">
        <w:rPr>
          <w:color w:val="A9B7C6"/>
        </w:rPr>
        <w:t>(</w:t>
      </w:r>
      <w:r w:rsidRPr="00F910D4">
        <w:rPr>
          <w:color w:val="8888C6"/>
        </w:rPr>
        <w:t>len</w:t>
      </w:r>
      <w:r w:rsidRPr="00F910D4">
        <w:rPr>
          <w:color w:val="A9B7C6"/>
        </w:rPr>
        <w:t>(course))</w:t>
      </w:r>
    </w:p>
    <w:p w14:paraId="3FEDA06D" w14:textId="77777777" w:rsidR="00D6739D" w:rsidRDefault="00D6739D" w:rsidP="00D6739D">
      <w:pPr>
        <w:spacing w:before="0" w:after="0" w:line="240" w:lineRule="auto"/>
        <w:ind w:left="1620"/>
        <w:jc w:val="both"/>
        <w:textAlignment w:val="center"/>
      </w:pPr>
    </w:p>
    <w:p w14:paraId="0B9ADCE8" w14:textId="78A07D23" w:rsidR="00D6739D" w:rsidRPr="00F910D4" w:rsidRDefault="00D6739D" w:rsidP="00D6739D">
      <w:pPr>
        <w:numPr>
          <w:ilvl w:val="2"/>
          <w:numId w:val="13"/>
        </w:numPr>
        <w:spacing w:before="0" w:after="0" w:line="240" w:lineRule="auto"/>
        <w:ind w:left="1620"/>
        <w:jc w:val="both"/>
        <w:textAlignment w:val="center"/>
      </w:pPr>
      <w:r w:rsidRPr="00F910D4">
        <w:t>Using the len() function is particularly useful when getting input from the user. Each input field would likely have a limit. For example, a 50-character limit for the user’s name. So, using the len() function we can enforce a limit on the number of characters for an input field. If a user types in more characters than we allow them then we can display an error.</w:t>
      </w:r>
    </w:p>
    <w:p w14:paraId="4F196900" w14:textId="77777777" w:rsidR="00D6739D" w:rsidRDefault="00D6739D" w:rsidP="00D6739D">
      <w:pPr>
        <w:numPr>
          <w:ilvl w:val="2"/>
          <w:numId w:val="13"/>
        </w:numPr>
        <w:spacing w:before="0" w:after="0" w:line="240" w:lineRule="auto"/>
        <w:ind w:left="1620"/>
        <w:jc w:val="both"/>
      </w:pPr>
      <w:r w:rsidRPr="00F910D4">
        <w:t>Len() is a general-purpose function built into python and so it is not limited to just getting the length of a string. When we look at lists, we can use the len() function and count the number of items in a list.</w:t>
      </w:r>
    </w:p>
    <w:p w14:paraId="1CDE1219" w14:textId="77777777" w:rsidR="00D6739D" w:rsidRPr="00F910D4" w:rsidRDefault="00D6739D" w:rsidP="00D6739D">
      <w:pPr>
        <w:numPr>
          <w:ilvl w:val="2"/>
          <w:numId w:val="13"/>
        </w:numPr>
        <w:spacing w:before="0" w:after="0" w:line="240" w:lineRule="auto"/>
        <w:ind w:left="1620"/>
        <w:jc w:val="both"/>
      </w:pPr>
      <w:r w:rsidRPr="00F910D4">
        <w:t>Other functions specific to strings. Can convert string characters to upper case, for example.</w:t>
      </w:r>
    </w:p>
    <w:p w14:paraId="6F5FAC95" w14:textId="1A30410E" w:rsidR="00D6739D" w:rsidRDefault="00D6739D" w:rsidP="00D6739D">
      <w:pPr>
        <w:numPr>
          <w:ilvl w:val="1"/>
          <w:numId w:val="18"/>
        </w:numPr>
        <w:spacing w:before="0" w:after="0" w:line="240" w:lineRule="auto"/>
        <w:ind w:left="1980"/>
        <w:jc w:val="both"/>
        <w:textAlignment w:val="center"/>
      </w:pPr>
      <w:r w:rsidRPr="00F910D4">
        <w:t>Below shows the upper() function used to convert all the characters of a string to upper case.</w:t>
      </w:r>
    </w:p>
    <w:p w14:paraId="483C6631" w14:textId="77777777" w:rsidR="00D6739D" w:rsidRPr="00F910D4" w:rsidRDefault="00D6739D" w:rsidP="00D6739D">
      <w:pPr>
        <w:spacing w:before="0" w:after="0" w:line="240" w:lineRule="auto"/>
        <w:ind w:left="1980"/>
        <w:jc w:val="both"/>
        <w:textAlignment w:val="center"/>
      </w:pPr>
    </w:p>
    <w:p w14:paraId="19D4D0E0" w14:textId="744996B4" w:rsidR="00D6739D" w:rsidRPr="00D6739D" w:rsidRDefault="00D6739D" w:rsidP="00D673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A9B7C6"/>
        </w:rPr>
      </w:pPr>
      <w:r w:rsidRPr="00F910D4">
        <w:rPr>
          <w:color w:val="A9B7C6"/>
        </w:rPr>
        <w:t xml:space="preserve">course = </w:t>
      </w:r>
      <w:r w:rsidRPr="00F910D4">
        <w:rPr>
          <w:color w:val="6A8759"/>
        </w:rPr>
        <w:t>"Python for beginners"</w:t>
      </w:r>
      <w:r w:rsidRPr="00F910D4">
        <w:rPr>
          <w:color w:val="6A8759"/>
        </w:rPr>
        <w:br/>
      </w:r>
      <w:r w:rsidRPr="00F910D4">
        <w:rPr>
          <w:color w:val="8888C6"/>
        </w:rPr>
        <w:t>print</w:t>
      </w:r>
      <w:r w:rsidRPr="00F910D4">
        <w:rPr>
          <w:color w:val="A9B7C6"/>
        </w:rPr>
        <w:t>(course.upper())</w:t>
      </w:r>
    </w:p>
    <w:p w14:paraId="574221DB" w14:textId="1F19B24A" w:rsidR="00D6739D" w:rsidRDefault="00D6739D" w:rsidP="00D6739D">
      <w:pPr>
        <w:spacing w:before="0" w:after="0" w:line="240" w:lineRule="auto"/>
        <w:ind w:left="1980"/>
        <w:jc w:val="both"/>
        <w:textAlignment w:val="center"/>
      </w:pPr>
    </w:p>
    <w:p w14:paraId="37D991A8" w14:textId="30B5AC87" w:rsidR="00D6739D" w:rsidRDefault="00D6739D" w:rsidP="00D6739D">
      <w:pPr>
        <w:spacing w:before="0" w:after="0" w:line="240" w:lineRule="auto"/>
        <w:ind w:left="1980"/>
        <w:jc w:val="both"/>
        <w:textAlignment w:val="center"/>
      </w:pPr>
    </w:p>
    <w:p w14:paraId="44A8905C" w14:textId="77777777" w:rsidR="00D6739D" w:rsidRDefault="00D6739D" w:rsidP="00D6739D">
      <w:pPr>
        <w:spacing w:before="0" w:after="0" w:line="240" w:lineRule="auto"/>
        <w:ind w:left="1980"/>
        <w:jc w:val="both"/>
        <w:textAlignment w:val="center"/>
      </w:pPr>
    </w:p>
    <w:p w14:paraId="7253577B" w14:textId="160C137C" w:rsidR="00D6739D" w:rsidRDefault="00D6739D" w:rsidP="00D6739D">
      <w:pPr>
        <w:numPr>
          <w:ilvl w:val="1"/>
          <w:numId w:val="18"/>
        </w:numPr>
        <w:spacing w:before="0" w:after="0" w:line="240" w:lineRule="auto"/>
        <w:ind w:left="1980"/>
        <w:jc w:val="both"/>
        <w:textAlignment w:val="center"/>
      </w:pPr>
      <w:r w:rsidRPr="00F910D4">
        <w:t>The upper() function is accessible by adding a ‘.’ At the end of the variable name. This shows a list of other functions specific to strings.</w:t>
      </w:r>
    </w:p>
    <w:p w14:paraId="685449F8" w14:textId="77777777" w:rsidR="00D6739D" w:rsidRPr="00F910D4" w:rsidRDefault="00D6739D" w:rsidP="00D6739D">
      <w:pPr>
        <w:spacing w:before="0" w:after="0" w:line="240" w:lineRule="auto"/>
        <w:ind w:left="1980"/>
        <w:jc w:val="both"/>
        <w:textAlignment w:val="center"/>
      </w:pPr>
    </w:p>
    <w:p w14:paraId="515EF4D1" w14:textId="0915CE7E" w:rsidR="00D6739D" w:rsidRPr="00F910D4" w:rsidRDefault="00D6739D" w:rsidP="00D6739D">
      <w:pPr>
        <w:ind w:left="720"/>
        <w:jc w:val="both"/>
        <w:textAlignment w:val="center"/>
      </w:pPr>
      <w:r>
        <w:rPr>
          <w:noProof/>
        </w:rPr>
        <w:drawing>
          <wp:inline distT="0" distB="0" distL="0" distR="0" wp14:anchorId="02CA5132" wp14:editId="04D58D81">
            <wp:extent cx="4772025" cy="2724150"/>
            <wp:effectExtent l="0" t="0" r="9525"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2025" cy="2724150"/>
                    </a:xfrm>
                    <a:prstGeom prst="rect">
                      <a:avLst/>
                    </a:prstGeom>
                    <a:noFill/>
                    <a:ln>
                      <a:noFill/>
                    </a:ln>
                  </pic:spPr>
                </pic:pic>
              </a:graphicData>
            </a:graphic>
          </wp:inline>
        </w:drawing>
      </w:r>
    </w:p>
    <w:p w14:paraId="14D03DC8" w14:textId="04A6ABB4" w:rsidR="00D6739D" w:rsidRPr="00F910D4" w:rsidRDefault="00D6739D" w:rsidP="00D6739D">
      <w:pPr>
        <w:ind w:left="720"/>
        <w:jc w:val="both"/>
        <w:textAlignment w:val="center"/>
      </w:pPr>
      <w:r w:rsidRPr="00F910D4">
        <w:t>NOTE: in Object-Oriented Programming, functions are really called methods.  The function upper() is a function, but if referred to an object, such as the string, then it is a method. In contrast print() and len() are general-purpose functions that don’t belong to any specific objects like strings or integers and so these are not methods. This is the difference between a function and a method.</w:t>
      </w:r>
    </w:p>
    <w:p w14:paraId="13DEEB77" w14:textId="77777777" w:rsidR="00D6739D" w:rsidRPr="00F910D4" w:rsidRDefault="00D6739D" w:rsidP="00D6739D">
      <w:pPr>
        <w:numPr>
          <w:ilvl w:val="2"/>
          <w:numId w:val="13"/>
        </w:numPr>
        <w:spacing w:before="0" w:after="0" w:line="240" w:lineRule="auto"/>
        <w:ind w:left="1620"/>
        <w:jc w:val="both"/>
        <w:textAlignment w:val="center"/>
      </w:pPr>
      <w:r w:rsidRPr="00F910D4">
        <w:t>The upper() method does not change the string value to the course variable.  Instead, it creates a new string with all characters converted to upper case. If you print the original string after applying the upper() method, you will get the original string.</w:t>
      </w:r>
    </w:p>
    <w:p w14:paraId="69FBE47B" w14:textId="77777777" w:rsidR="00D6739D" w:rsidRPr="00F910D4" w:rsidRDefault="00D6739D" w:rsidP="00D6739D">
      <w:pPr>
        <w:numPr>
          <w:ilvl w:val="2"/>
          <w:numId w:val="13"/>
        </w:numPr>
        <w:spacing w:before="0" w:after="0" w:line="240" w:lineRule="auto"/>
        <w:ind w:left="1620"/>
        <w:jc w:val="both"/>
      </w:pPr>
      <w:r w:rsidRPr="00F910D4">
        <w:t>Similarly, there is the lower() method that converts all characters in a string to lower case.</w:t>
      </w:r>
    </w:p>
    <w:p w14:paraId="7F7941FC" w14:textId="77777777" w:rsidR="00D6739D" w:rsidRPr="00F910D4" w:rsidRDefault="00D6739D" w:rsidP="00D6739D">
      <w:pPr>
        <w:numPr>
          <w:ilvl w:val="2"/>
          <w:numId w:val="13"/>
        </w:numPr>
        <w:spacing w:before="0" w:after="0" w:line="240" w:lineRule="auto"/>
        <w:ind w:left="1620"/>
        <w:jc w:val="both"/>
      </w:pPr>
      <w:r w:rsidRPr="00F910D4">
        <w:t>The find() method finds the index of the first instance of a character in a string and is case-sensitive. The first screenshot shows that the first instance of lower-case 'o' is found as the fifth character in the string (index = 4), but in the second screenshot the upper-case 'O' doesn't exist in this string, and so a -1 is returned.</w:t>
      </w:r>
    </w:p>
    <w:p w14:paraId="69E551B0" w14:textId="249F70CC" w:rsidR="00D6739D" w:rsidRDefault="00D6739D" w:rsidP="00D6739D">
      <w:pPr>
        <w:ind w:left="2220"/>
        <w:jc w:val="both"/>
      </w:pPr>
    </w:p>
    <w:p w14:paraId="13B6FE5B" w14:textId="6E489E08" w:rsidR="00D6739D" w:rsidRDefault="00D6739D" w:rsidP="00D6739D">
      <w:pPr>
        <w:ind w:left="2220"/>
        <w:jc w:val="both"/>
      </w:pPr>
    </w:p>
    <w:p w14:paraId="72E382DA" w14:textId="1D1FDF68" w:rsidR="00D6739D" w:rsidRDefault="00D6739D" w:rsidP="00D6739D">
      <w:pPr>
        <w:ind w:left="2220"/>
        <w:jc w:val="both"/>
      </w:pPr>
    </w:p>
    <w:p w14:paraId="6ACA5625" w14:textId="6F57C093" w:rsidR="00D6739D" w:rsidRDefault="00D6739D" w:rsidP="00D6739D">
      <w:pPr>
        <w:ind w:left="2220"/>
        <w:jc w:val="both"/>
      </w:pPr>
    </w:p>
    <w:p w14:paraId="1483C06A" w14:textId="1D796379" w:rsidR="00D6739D" w:rsidRDefault="00D6739D" w:rsidP="00D6739D">
      <w:pPr>
        <w:ind w:left="2220"/>
        <w:jc w:val="both"/>
      </w:pPr>
    </w:p>
    <w:p w14:paraId="54E9DEF0" w14:textId="2B1A900E" w:rsidR="00D6739D" w:rsidRDefault="00D6739D" w:rsidP="00D6739D">
      <w:pPr>
        <w:ind w:left="2220"/>
        <w:jc w:val="both"/>
      </w:pPr>
    </w:p>
    <w:p w14:paraId="35152E05" w14:textId="77777777" w:rsidR="00D6739D" w:rsidRPr="00F910D4" w:rsidRDefault="00D6739D" w:rsidP="00D6739D">
      <w:pPr>
        <w:ind w:left="2220"/>
        <w:jc w:val="both"/>
      </w:pPr>
    </w:p>
    <w:p w14:paraId="1D7BB192" w14:textId="77777777" w:rsidR="00D6739D" w:rsidRPr="00F910D4" w:rsidRDefault="00D6739D" w:rsidP="00D6739D">
      <w:pPr>
        <w:pStyle w:val="NormalWeb"/>
        <w:spacing w:before="0" w:after="0"/>
        <w:ind w:left="216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pict w14:anchorId="26998E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Machine generated alternative text:&#10;Eile Edit View Navigate &#10;HelloWorld ) app.py &#10;app.py &#10;Code &#10;Refactor &#10;Run &#10;Tools &#10;vcs &#10;Window &#10;Help &#10;HelloWorld [C:\Users\jlg20\PycharmProjects\HelloWorld] - ...\app.py - PyCharm &#10;x &#10;2 &#10;Run: &#10;4: Run &#10;&quot;Python for &#10;course &#10;app &#10;Beginners&quot; &#10;C: . exe C: /Users/j1g20/PycharmProjects/He110Wor1d/app . py &#10;4 &#10;Process finished with &#10;6: TODO Terminal &#10;exit code 0 &#10;Python Console &#10;C] &#10;PyCharm 2019.3.2 available: // Update... (55 minutes ago) &#10;2:24 &#10;CRLF &#10;Event Log &#10;UTF-8 4 spaces Python 3.7 (HelloWorld) " style="width:360.75pt;height:194.25pt">
            <v:imagedata r:id="rId12" r:href="rId13"/>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2D57DF58" w14:textId="77777777" w:rsidR="00D6739D" w:rsidRPr="00F910D4" w:rsidRDefault="00D6739D" w:rsidP="00D6739D">
      <w:pPr>
        <w:pStyle w:val="NormalWeb"/>
        <w:spacing w:before="0" w:after="0"/>
        <w:ind w:left="1620"/>
      </w:pPr>
      <w:r w:rsidRPr="00F910D4">
        <w:t> </w:t>
      </w:r>
    </w:p>
    <w:p w14:paraId="1F1FFA61" w14:textId="77777777" w:rsidR="00D6739D" w:rsidRPr="00F910D4" w:rsidRDefault="00D6739D" w:rsidP="00D6739D">
      <w:pPr>
        <w:pStyle w:val="NormalWeb"/>
        <w:spacing w:before="0" w:after="0"/>
        <w:ind w:left="216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pict w14:anchorId="6BE9A7F6">
          <v:shape id="_x0000_i1033" type="#_x0000_t75" alt="Machine generated alternative text:&#10;Eile Edit View Navigate &#10;HelloWorld ) app.py &#10;app.py &#10;Code &#10;Refactor &#10;Run &#10;Tools &#10;vcs &#10;Window &#10;Help &#10;HelloWorld [C:\Users\jlg20\PycharmProjects\HelloWorld] - ...\app.py - PyCharm &#10;x &#10;3 &#10;Run: &#10;&quot;Python for Beginners&quot; &#10;course &#10;app &#10;C:\Users\j1g20\PycharmProjects\He110Wor1d\venv\Scripts\python.exe C:/Users/j1g20/PycharmProjects/He110Wor1d/app.py &#10;Process finished with &#10;exit code 0 &#10;Python Console &#10;C] &#10;6: TODO Terminal &#10;4: Run &#10;PyCharm 2019.3.2 available: // Update... (57 minutes ago) &#10;CRLF &#10;Event Log &#10;UTF-8 4 spaces Python 3.7 (HelloWorld) " style="width:365.25pt;height:200.25pt">
            <v:imagedata r:id="rId14" r:href="rId15"/>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28D512B0" w14:textId="089353DB" w:rsidR="00D6739D" w:rsidRDefault="00D6739D" w:rsidP="00D6739D">
      <w:pPr>
        <w:ind w:left="2220"/>
        <w:jc w:val="both"/>
      </w:pPr>
    </w:p>
    <w:p w14:paraId="1704AA77" w14:textId="290C49A9" w:rsidR="00D6739D" w:rsidRDefault="00D6739D" w:rsidP="00D6739D">
      <w:pPr>
        <w:ind w:left="2220"/>
        <w:jc w:val="both"/>
      </w:pPr>
    </w:p>
    <w:p w14:paraId="5772953C" w14:textId="61D40B84" w:rsidR="00D6739D" w:rsidRDefault="00D6739D" w:rsidP="00D6739D">
      <w:pPr>
        <w:ind w:left="2220"/>
        <w:jc w:val="both"/>
      </w:pPr>
    </w:p>
    <w:p w14:paraId="1ECAB64D" w14:textId="61C0584D" w:rsidR="00D6739D" w:rsidRDefault="00D6739D" w:rsidP="00D6739D">
      <w:pPr>
        <w:ind w:left="2220"/>
        <w:jc w:val="both"/>
      </w:pPr>
    </w:p>
    <w:p w14:paraId="2B0861E2" w14:textId="7B9FE1C1" w:rsidR="00D6739D" w:rsidRDefault="00D6739D" w:rsidP="00D6739D">
      <w:pPr>
        <w:ind w:left="2220"/>
        <w:jc w:val="both"/>
      </w:pPr>
    </w:p>
    <w:p w14:paraId="3FA4B455" w14:textId="2CA6E73D" w:rsidR="00D6739D" w:rsidRDefault="00D6739D" w:rsidP="00D6739D">
      <w:pPr>
        <w:ind w:left="2220"/>
        <w:jc w:val="both"/>
      </w:pPr>
    </w:p>
    <w:p w14:paraId="1A01D825" w14:textId="77777777" w:rsidR="00D6739D" w:rsidRPr="00F910D4" w:rsidRDefault="00D6739D" w:rsidP="00D6739D">
      <w:pPr>
        <w:ind w:left="2220"/>
        <w:jc w:val="both"/>
      </w:pPr>
    </w:p>
    <w:p w14:paraId="113AAD4D" w14:textId="77777777" w:rsidR="00D6739D" w:rsidRPr="00F910D4" w:rsidRDefault="00D6739D" w:rsidP="00D6739D">
      <w:pPr>
        <w:numPr>
          <w:ilvl w:val="2"/>
          <w:numId w:val="13"/>
        </w:numPr>
        <w:spacing w:before="0" w:after="0" w:line="240" w:lineRule="auto"/>
        <w:ind w:left="1620"/>
        <w:jc w:val="both"/>
      </w:pPr>
      <w:r w:rsidRPr="00F910D4">
        <w:t>A sequence of characters can also be sent to the find method.  If you pass the string "Beginners" (see screenshot below) then the find method will return 11 indicating that the word "Beginner" begins at index 11.</w:t>
      </w:r>
    </w:p>
    <w:p w14:paraId="131721C4" w14:textId="77777777" w:rsidR="00D6739D" w:rsidRPr="00F910D4" w:rsidRDefault="00D6739D" w:rsidP="00D6739D">
      <w:pPr>
        <w:jc w:val="both"/>
      </w:pPr>
    </w:p>
    <w:p w14:paraId="797717EB" w14:textId="77777777" w:rsidR="00D6739D" w:rsidRPr="00F910D4" w:rsidRDefault="00D6739D" w:rsidP="00D6739D">
      <w:pPr>
        <w:ind w:left="2160"/>
        <w:jc w:val="both"/>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pict w14:anchorId="7DDD72E9">
          <v:shape id="_x0000_i1034" type="#_x0000_t75" alt="Machine generated alternative text:&#10;Eile Edit View Navigate &#10;HelloWorld ) app.py &#10;app.py &#10;Code &#10;Refactor &#10;Run &#10;Tools &#10;vcs &#10;Window &#10;Help &#10;HelloWorld [C:\Users\jlg20\PycharmProjects\HelloWorld] - ...\app.py - PyCharm &#10;x &#10;2 &#10;3 &#10;Run: &#10;4: Run &#10;&quot;Python for Beginners&quot; &#10;course &#10;print(course.find( ' Beginners ' )) &#10;app &#10;C:\Users\j1g20\PycharmProjects\He110Wor1d\venv\Scripts\python.exe C:/Users/j1g20/PycharmProjects/He110Wor1d/app.py &#10;11 &#10;Process finished with &#10;6: TODO Terminal &#10;PyCharm 2019.3.2 available: // Update... &#10;exit code 0 &#10;Python Console &#10;(today 5:18 PM) &#10;CRLF &#10;Event Log &#10;UTF-8 4 spaces Python 3.7 (HelloWorld) " style="width:369.75pt;height:189pt">
            <v:imagedata r:id="rId16" r:href="rId17"/>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8DD89A8" w14:textId="77777777" w:rsidR="00D6739D" w:rsidRPr="00F910D4" w:rsidRDefault="00D6739D" w:rsidP="00D6739D">
      <w:pPr>
        <w:jc w:val="both"/>
      </w:pPr>
    </w:p>
    <w:p w14:paraId="38F4F04E" w14:textId="52C461B9" w:rsidR="00D6739D" w:rsidRDefault="00D6739D" w:rsidP="00D6739D">
      <w:pPr>
        <w:numPr>
          <w:ilvl w:val="2"/>
          <w:numId w:val="13"/>
        </w:numPr>
        <w:spacing w:before="0" w:after="0" w:line="240" w:lineRule="auto"/>
        <w:ind w:left="1620"/>
        <w:jc w:val="both"/>
      </w:pPr>
      <w:r w:rsidRPr="00F910D4">
        <w:t>The method for replacing a character or sequence of characters is the replace() method. This method is case-sensitive. This is really a find and replace method in the sense where it finds the character or string of characters (the first parameter) and replaces it with the character or string of characters (the second parameter).</w:t>
      </w:r>
    </w:p>
    <w:p w14:paraId="52E5DE95" w14:textId="77777777" w:rsidR="00D6739D" w:rsidRPr="00F910D4" w:rsidRDefault="00D6739D" w:rsidP="00D6739D">
      <w:pPr>
        <w:spacing w:before="0" w:after="0" w:line="240" w:lineRule="auto"/>
        <w:ind w:left="1620"/>
        <w:jc w:val="both"/>
      </w:pPr>
    </w:p>
    <w:p w14:paraId="27B3A858" w14:textId="77777777" w:rsidR="00D6739D" w:rsidRPr="00F910D4" w:rsidRDefault="00D6739D" w:rsidP="00D6739D">
      <w:pPr>
        <w:pStyle w:val="NormalWeb"/>
        <w:spacing w:before="0" w:after="0"/>
        <w:ind w:left="216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pict w14:anchorId="338E603D">
          <v:shape id="_x0000_i1035" type="#_x0000_t75" alt="Machine generated alternative text:&#10;Eile Edit View Navigate &#10;HelloWorld ) app.py &#10;app.py &#10;Code &#10;Refactor &#10;Run &#10;Tools &#10;vcs &#10;Window &#10;Help &#10;HelloWorld [C:\Users\jlg20\PycharmProjects\HelloWorld] - ...\app.py - PyCharm &#10;HelloWorld [C:\Users\jlg20\PycharmProjects\HelloWorld] &#10;...\app.py &#10;x &#10;PyCharn- &#10;3 &#10;&quot;Python for Beginners&quot; &#10;course &#10;pent(course. replace( ' Beginners', 'Absolute Beginners &#10;app &#10;C:\Users\j1g20\PycharmProjects\He110Wor1d\venv\Scripts\python.exe C:/Users/j1g20/PycharmProjects/He110Wor1d/app.py &#10;Python for Absolute Beginners &#10;Process finished with exit code 0 &#10;4: Run &#10;6: TODO Terminal &#10;Python Console &#10;C] &#10;PEP 8: blank line at end of file &#10;CRLF &#10;UTE &#10;-8 &#10;4 sp &#10;aces &#10;Event Log &#10;Python 3.7 (HelloWorld) " style="width:375.75pt;height:198.75pt">
            <v:imagedata r:id="rId18" r:href="rId19"/>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324E00CD" w14:textId="77777777" w:rsidR="00D6739D" w:rsidRPr="00F910D4" w:rsidRDefault="00D6739D" w:rsidP="00D6739D">
      <w:pPr>
        <w:pStyle w:val="NormalWeb"/>
        <w:spacing w:before="0" w:after="0"/>
        <w:ind w:left="1620"/>
      </w:pPr>
      <w:r w:rsidRPr="00F910D4">
        <w:lastRenderedPageBreak/>
        <w:t> </w:t>
      </w:r>
    </w:p>
    <w:p w14:paraId="7581813A" w14:textId="1D2E0116" w:rsidR="00D6739D" w:rsidRPr="00F910D4" w:rsidRDefault="00D6739D" w:rsidP="00D6739D">
      <w:pPr>
        <w:pStyle w:val="NormalWeb"/>
        <w:spacing w:before="0" w:after="0"/>
        <w:ind w:left="216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pict w14:anchorId="780EC6EB">
          <v:shape id="_x0000_i1036" type="#_x0000_t75" alt="Machine generated alternative text:&#10;Eile Edit View Navigate &#10;HelloWorld ) app.py &#10;app.py &#10;Code &#10;Refactor &#10;Run &#10;Tools &#10;vcs &#10;Window &#10;Help &#10;HelloWorld [C:\Users\jlg20\PycharmProjects\HelloWorld] - ...\app.py - PyCharm &#10;x &#10;3 &#10;4 &#10;Run: &#10;4: Run &#10;&quot;Python for Beginners&quot; &#10;course &#10;print(course. replace( ' Beginners', 'Absolute Beginners &#10;print(course. replace( 'P' , &#10;app &#10;C:\Users\j1g20\PycharmProjects\He110Wor1d\venv\Scripts\python.exe C:/Users/j1g20/PycharmProjects/He110Wor1d/app.py &#10;Python for Absolute Beginners &#10;Jython for Beginners &#10;Process finished with exit code 0 &#10;6: TODO Terminal &#10;Python Console &#10;C] &#10;PyCharm 2019.3.2 available: // Update... (3 minutes ago) &#10;3:32 &#10;CRLF &#10;UTE &#10;-8 &#10;4 sp &#10;aces &#10;Event Log &#10;Python 3.7 (HelloWorld) " style="width:396.75pt;height:210.75pt">
            <v:imagedata r:id="rId20" r:href="rId21"/>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0447763A" w14:textId="64608E74" w:rsidR="00D6739D" w:rsidRDefault="00D6739D" w:rsidP="00D6739D">
      <w:pPr>
        <w:ind w:left="2220"/>
        <w:jc w:val="both"/>
      </w:pPr>
    </w:p>
    <w:p w14:paraId="6745DEDE" w14:textId="7E83C59C" w:rsidR="00D6739D" w:rsidRDefault="00D6739D" w:rsidP="00D6739D">
      <w:pPr>
        <w:ind w:left="2220"/>
        <w:jc w:val="both"/>
      </w:pPr>
    </w:p>
    <w:p w14:paraId="2040DF25" w14:textId="73BD5073" w:rsidR="00D6739D" w:rsidRDefault="00D6739D" w:rsidP="00D6739D">
      <w:pPr>
        <w:ind w:left="2220"/>
        <w:jc w:val="both"/>
      </w:pPr>
    </w:p>
    <w:p w14:paraId="40C44CF4" w14:textId="45C90C2D" w:rsidR="00D6739D" w:rsidRDefault="00D6739D" w:rsidP="00D6739D">
      <w:pPr>
        <w:ind w:left="2220"/>
        <w:jc w:val="both"/>
      </w:pPr>
    </w:p>
    <w:p w14:paraId="4CE4E487" w14:textId="041FE224" w:rsidR="00D6739D" w:rsidRDefault="00D6739D" w:rsidP="00D6739D">
      <w:pPr>
        <w:ind w:left="2220"/>
        <w:jc w:val="both"/>
      </w:pPr>
    </w:p>
    <w:p w14:paraId="56334369" w14:textId="07AE062A" w:rsidR="00D6739D" w:rsidRDefault="00D6739D" w:rsidP="00D6739D">
      <w:pPr>
        <w:ind w:left="2220"/>
        <w:jc w:val="both"/>
      </w:pPr>
    </w:p>
    <w:p w14:paraId="3A2F25C4" w14:textId="3DC8A5FF" w:rsidR="00D6739D" w:rsidRDefault="00D6739D" w:rsidP="00D6739D">
      <w:pPr>
        <w:ind w:left="2220"/>
        <w:jc w:val="both"/>
      </w:pPr>
    </w:p>
    <w:p w14:paraId="559500A7" w14:textId="5046D86A" w:rsidR="00D6739D" w:rsidRDefault="00D6739D" w:rsidP="00D6739D">
      <w:pPr>
        <w:ind w:left="2220"/>
        <w:jc w:val="both"/>
      </w:pPr>
    </w:p>
    <w:p w14:paraId="48E93ADE" w14:textId="368420C1" w:rsidR="00D6739D" w:rsidRDefault="00D6739D" w:rsidP="00D6739D">
      <w:pPr>
        <w:ind w:left="2220"/>
        <w:jc w:val="both"/>
      </w:pPr>
    </w:p>
    <w:p w14:paraId="05E9583F" w14:textId="63EB0AFA" w:rsidR="00D6739D" w:rsidRDefault="00D6739D" w:rsidP="00D6739D">
      <w:pPr>
        <w:ind w:left="2220"/>
        <w:jc w:val="both"/>
      </w:pPr>
    </w:p>
    <w:p w14:paraId="4B110B76" w14:textId="67F18442" w:rsidR="00D6739D" w:rsidRDefault="00D6739D" w:rsidP="00D6739D">
      <w:pPr>
        <w:ind w:left="2220"/>
        <w:jc w:val="both"/>
      </w:pPr>
    </w:p>
    <w:p w14:paraId="376BC260" w14:textId="3C0CB404" w:rsidR="00D6739D" w:rsidRDefault="00D6739D" w:rsidP="00D6739D">
      <w:pPr>
        <w:ind w:left="2220"/>
        <w:jc w:val="both"/>
      </w:pPr>
    </w:p>
    <w:p w14:paraId="4E62E0CF" w14:textId="4257397E" w:rsidR="00D6739D" w:rsidRDefault="00D6739D" w:rsidP="00D6739D">
      <w:pPr>
        <w:ind w:left="2220"/>
        <w:jc w:val="both"/>
      </w:pPr>
    </w:p>
    <w:p w14:paraId="27457DE0" w14:textId="2FFAD1D1" w:rsidR="00D6739D" w:rsidRDefault="00D6739D" w:rsidP="00D6739D">
      <w:pPr>
        <w:ind w:left="2220"/>
        <w:jc w:val="both"/>
      </w:pPr>
    </w:p>
    <w:p w14:paraId="445017CA" w14:textId="4FAD8A8E" w:rsidR="00D6739D" w:rsidRDefault="00D6739D" w:rsidP="00D6739D">
      <w:pPr>
        <w:ind w:left="2220"/>
        <w:jc w:val="both"/>
      </w:pPr>
    </w:p>
    <w:p w14:paraId="4FA9522F" w14:textId="2DC2C4CB" w:rsidR="00D6739D" w:rsidRDefault="00D6739D" w:rsidP="00D6739D">
      <w:pPr>
        <w:ind w:left="2220"/>
        <w:jc w:val="both"/>
      </w:pPr>
    </w:p>
    <w:p w14:paraId="240472EB" w14:textId="77777777" w:rsidR="00D6739D" w:rsidRPr="00F910D4" w:rsidRDefault="00D6739D" w:rsidP="00D6739D">
      <w:pPr>
        <w:ind w:left="2220"/>
        <w:jc w:val="both"/>
      </w:pPr>
    </w:p>
    <w:p w14:paraId="2E0DD992" w14:textId="2E3FC026" w:rsidR="00D6739D" w:rsidRDefault="00D6739D" w:rsidP="009D0524">
      <w:pPr>
        <w:numPr>
          <w:ilvl w:val="2"/>
          <w:numId w:val="13"/>
        </w:numPr>
        <w:spacing w:before="0" w:after="0" w:line="240" w:lineRule="auto"/>
        <w:ind w:left="1620"/>
        <w:jc w:val="both"/>
      </w:pPr>
      <w:r w:rsidRPr="00F910D4">
        <w:t>To check the existence of a character or a sequence of characters in the string, use the 'in' operator. In the sample below, we want to know if the string contains the word 'Python'. This is a Boolean expression that returns true or false. The first sample (below) returns true because 'Python' is found but the second one returns false because the word 'python' is not found since this is case sensitive. The 'in' operator is different from the find() method because the find() method returns the index to the first instance of the character or string to find whereas the 'in' operator is used in a Boolean expression and returns true or false.</w:t>
      </w:r>
    </w:p>
    <w:p w14:paraId="5EBB3444" w14:textId="77777777" w:rsidR="009D0524" w:rsidRPr="00F910D4" w:rsidRDefault="009D0524" w:rsidP="009D0524">
      <w:pPr>
        <w:spacing w:before="0" w:after="0" w:line="240" w:lineRule="auto"/>
        <w:ind w:left="1620"/>
        <w:jc w:val="both"/>
      </w:pPr>
    </w:p>
    <w:p w14:paraId="1847F5AA" w14:textId="77777777" w:rsidR="00D6739D" w:rsidRPr="00F910D4" w:rsidRDefault="00D6739D" w:rsidP="00D6739D">
      <w:pPr>
        <w:ind w:left="2220"/>
        <w:jc w:val="both"/>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pict w14:anchorId="69F21F81">
          <v:shape id="_x0000_i1037" type="#_x0000_t75" alt="Machine generated alternative text:&#10;Eile Edit View Navigate &#10;HelloWorld ) app.py &#10;app.py &#10;Code &#10;Refactor &#10;Run &#10;Tools &#10;vcs &#10;Window &#10;Help &#10;HelloWorld [...\HelloWorld] - ...\app.py &#10;x &#10;3 &#10;4 &#10;Run: &#10;4: Run &#10;&quot;Python for Beginners&quot; &#10;course &#10;print( ' Python' in course) &#10;print( python' in course)l &#10;app &#10;C:\Users\j1g20\PycharmProjects\He110Wor1d\venv\Scripts\python.exe C:/Users/j1g20/PycharmProjects/He110Wor1d/app.py &#10;True &#10;False &#10;Process finished with &#10;6: TODO Terminal &#10;exit code 0 &#10;Python Console &#10;C] &#10;PyCharm 2019.3.2 available: // Update... (57 minutes ago) &#10;3:26 &#10;CRLF &#10;UTE &#10;-8 &#10;4 sp &#10;aces &#10;Event Log &#10;Python 3.7 (HelloWorld) " style="width:380.25pt;height:247.5pt">
            <v:imagedata r:id="rId22" r:href="rId23"/>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1BA832CF" w14:textId="77777777" w:rsidR="00D6739D" w:rsidRPr="00F910D4" w:rsidRDefault="00D6739D" w:rsidP="00D6739D">
      <w:pPr>
        <w:ind w:left="2220"/>
        <w:jc w:val="both"/>
      </w:pPr>
    </w:p>
    <w:p w14:paraId="1EB1DD95" w14:textId="77777777" w:rsidR="00D6739D" w:rsidRPr="00F910D4" w:rsidRDefault="00D6739D" w:rsidP="00D6739D">
      <w:pPr>
        <w:numPr>
          <w:ilvl w:val="1"/>
          <w:numId w:val="13"/>
        </w:numPr>
        <w:spacing w:before="0" w:after="0" w:line="240" w:lineRule="auto"/>
        <w:ind w:left="1080"/>
        <w:jc w:val="both"/>
      </w:pPr>
      <w:r w:rsidRPr="00F910D4">
        <w:t>Below is a summary of string functions/methods that we learned:</w:t>
      </w:r>
    </w:p>
    <w:p w14:paraId="288E6151" w14:textId="77777777" w:rsidR="00D6739D" w:rsidRPr="00F910D4" w:rsidRDefault="00D6739D" w:rsidP="00D6739D">
      <w:pPr>
        <w:numPr>
          <w:ilvl w:val="0"/>
          <w:numId w:val="19"/>
        </w:numPr>
        <w:spacing w:before="0" w:after="0" w:line="240" w:lineRule="auto"/>
        <w:ind w:left="1440" w:hanging="240"/>
        <w:textAlignment w:val="center"/>
      </w:pPr>
      <w:r w:rsidRPr="00F910D4">
        <w:t>len()</w:t>
      </w:r>
    </w:p>
    <w:p w14:paraId="79381F23" w14:textId="77777777" w:rsidR="00D6739D" w:rsidRPr="00F910D4" w:rsidRDefault="00D6739D" w:rsidP="00D6739D">
      <w:pPr>
        <w:numPr>
          <w:ilvl w:val="0"/>
          <w:numId w:val="19"/>
        </w:numPr>
        <w:spacing w:before="0" w:after="0" w:line="240" w:lineRule="auto"/>
        <w:ind w:left="1440" w:hanging="240"/>
        <w:textAlignment w:val="center"/>
      </w:pPr>
      <w:r w:rsidRPr="00F910D4">
        <w:t>upper()</w:t>
      </w:r>
    </w:p>
    <w:p w14:paraId="790F8330" w14:textId="77777777" w:rsidR="00D6739D" w:rsidRPr="00F910D4" w:rsidRDefault="00D6739D" w:rsidP="00D6739D">
      <w:pPr>
        <w:numPr>
          <w:ilvl w:val="0"/>
          <w:numId w:val="19"/>
        </w:numPr>
        <w:spacing w:before="0" w:after="0" w:line="240" w:lineRule="auto"/>
        <w:ind w:left="1440" w:hanging="240"/>
        <w:textAlignment w:val="center"/>
      </w:pPr>
      <w:r w:rsidRPr="00F910D4">
        <w:t>lower()</w:t>
      </w:r>
    </w:p>
    <w:p w14:paraId="6328C3D8" w14:textId="77777777" w:rsidR="00D6739D" w:rsidRPr="00F910D4" w:rsidRDefault="00D6739D" w:rsidP="00D6739D">
      <w:pPr>
        <w:numPr>
          <w:ilvl w:val="0"/>
          <w:numId w:val="19"/>
        </w:numPr>
        <w:spacing w:before="0" w:after="0" w:line="240" w:lineRule="auto"/>
        <w:ind w:left="1440" w:hanging="240"/>
        <w:textAlignment w:val="center"/>
      </w:pPr>
      <w:r>
        <w:t>t</w:t>
      </w:r>
      <w:r w:rsidRPr="00F910D4">
        <w:t>itle()</w:t>
      </w:r>
    </w:p>
    <w:p w14:paraId="2DEE159A" w14:textId="77777777" w:rsidR="00D6739D" w:rsidRPr="00F910D4" w:rsidRDefault="00D6739D" w:rsidP="00D6739D">
      <w:pPr>
        <w:numPr>
          <w:ilvl w:val="0"/>
          <w:numId w:val="19"/>
        </w:numPr>
        <w:spacing w:before="0" w:after="0" w:line="240" w:lineRule="auto"/>
        <w:ind w:left="1440" w:hanging="240"/>
        <w:textAlignment w:val="center"/>
      </w:pPr>
      <w:r w:rsidRPr="00F910D4">
        <w:t>find()</w:t>
      </w:r>
    </w:p>
    <w:p w14:paraId="21BF9083" w14:textId="77777777" w:rsidR="00D6739D" w:rsidRPr="00F910D4" w:rsidRDefault="00D6739D" w:rsidP="00D6739D">
      <w:pPr>
        <w:numPr>
          <w:ilvl w:val="0"/>
          <w:numId w:val="19"/>
        </w:numPr>
        <w:spacing w:before="0" w:after="0" w:line="240" w:lineRule="auto"/>
        <w:ind w:left="1440" w:hanging="240"/>
        <w:textAlignment w:val="center"/>
      </w:pPr>
      <w:r w:rsidRPr="00F910D4">
        <w:t>replace()</w:t>
      </w:r>
    </w:p>
    <w:p w14:paraId="0454B323" w14:textId="0BA6DF39" w:rsidR="00DB2D92" w:rsidRDefault="00DB2D92" w:rsidP="00580377">
      <w:pPr>
        <w:rPr>
          <w:b/>
          <w:bCs/>
          <w:sz w:val="28"/>
          <w:szCs w:val="28"/>
        </w:rPr>
      </w:pPr>
    </w:p>
    <w:p w14:paraId="1BCE5258" w14:textId="5539BC21" w:rsidR="00D6739D" w:rsidRDefault="00D6739D" w:rsidP="00580377">
      <w:pPr>
        <w:rPr>
          <w:b/>
          <w:bCs/>
          <w:sz w:val="28"/>
          <w:szCs w:val="28"/>
        </w:rPr>
      </w:pPr>
    </w:p>
    <w:p w14:paraId="22F326BD" w14:textId="6521F7F3" w:rsidR="00D6739D" w:rsidRDefault="00D6739D" w:rsidP="00580377">
      <w:pPr>
        <w:rPr>
          <w:b/>
          <w:bCs/>
          <w:sz w:val="28"/>
          <w:szCs w:val="28"/>
        </w:rPr>
      </w:pPr>
    </w:p>
    <w:p w14:paraId="63321691" w14:textId="1398AB18" w:rsidR="00D6739D" w:rsidRDefault="00D6739D" w:rsidP="00580377">
      <w:pPr>
        <w:rPr>
          <w:b/>
          <w:bCs/>
          <w:sz w:val="28"/>
          <w:szCs w:val="28"/>
        </w:rPr>
      </w:pPr>
    </w:p>
    <w:p w14:paraId="1A05CE5C" w14:textId="2175C439" w:rsidR="00C769CC" w:rsidRDefault="00C769CC" w:rsidP="00C769CC">
      <w:pPr>
        <w:rPr>
          <w:b/>
          <w:bCs/>
          <w:sz w:val="28"/>
          <w:szCs w:val="28"/>
        </w:rPr>
      </w:pPr>
      <w:r>
        <w:rPr>
          <w:b/>
          <w:bCs/>
          <w:sz w:val="28"/>
          <w:szCs w:val="28"/>
        </w:rPr>
        <w:t>Resources</w:t>
      </w:r>
    </w:p>
    <w:p w14:paraId="337B8D08" w14:textId="25DE3D22" w:rsidR="00C769CC" w:rsidRDefault="00C769CC" w:rsidP="00C769CC">
      <w:pPr>
        <w:pStyle w:val="ListParagraph"/>
        <w:numPr>
          <w:ilvl w:val="0"/>
          <w:numId w:val="20"/>
        </w:numPr>
      </w:pPr>
      <w:r>
        <w:t xml:space="preserve">Python documentation – Python Standard Library: </w:t>
      </w:r>
      <w:hyperlink r:id="rId24" w:history="1">
        <w:r w:rsidRPr="00273AF9">
          <w:rPr>
            <w:rStyle w:val="Hyperlink"/>
          </w:rPr>
          <w:t>https://docs.python.org/3/library/index.html</w:t>
        </w:r>
      </w:hyperlink>
    </w:p>
    <w:p w14:paraId="62E87934" w14:textId="00B8254C" w:rsidR="00D6739D" w:rsidRDefault="00C769CC" w:rsidP="00C769CC">
      <w:pPr>
        <w:pStyle w:val="ListParagraph"/>
        <w:numPr>
          <w:ilvl w:val="0"/>
          <w:numId w:val="20"/>
        </w:numPr>
      </w:pPr>
      <w:r w:rsidRPr="00C769CC">
        <w:t xml:space="preserve">Python </w:t>
      </w:r>
      <w:r>
        <w:t xml:space="preserve">documentation – order precedence rules: </w:t>
      </w:r>
      <w:hyperlink r:id="rId25" w:history="1">
        <w:r w:rsidRPr="00273AF9">
          <w:rPr>
            <w:rStyle w:val="Hyperlink"/>
          </w:rPr>
          <w:t>https://docs.python.org/3/reference/expressions.html</w:t>
        </w:r>
      </w:hyperlink>
    </w:p>
    <w:p w14:paraId="7E030681" w14:textId="63BBCA88" w:rsidR="00D6739D" w:rsidRPr="00C769CC" w:rsidRDefault="00C769CC" w:rsidP="00580377">
      <w:pPr>
        <w:pStyle w:val="ListParagraph"/>
        <w:numPr>
          <w:ilvl w:val="0"/>
          <w:numId w:val="20"/>
        </w:numPr>
      </w:pPr>
      <w:r>
        <w:t xml:space="preserve">Python documentation – string methods: </w:t>
      </w:r>
      <w:hyperlink r:id="rId26" w:history="1">
        <w:r w:rsidRPr="00273AF9">
          <w:rPr>
            <w:rStyle w:val="Hyperlink"/>
          </w:rPr>
          <w:t>https://docs.python.org/3/library/stdtypes.html?highlight=upper#str.upper</w:t>
        </w:r>
      </w:hyperlink>
    </w:p>
    <w:p w14:paraId="670662AF" w14:textId="77777777" w:rsidR="00D6739D" w:rsidRDefault="00D6739D" w:rsidP="00580377">
      <w:pPr>
        <w:rPr>
          <w:b/>
          <w:bCs/>
          <w:sz w:val="28"/>
          <w:szCs w:val="28"/>
        </w:rPr>
      </w:pPr>
    </w:p>
    <w:p w14:paraId="389D5D7D" w14:textId="1C592DE1" w:rsidR="00B57761" w:rsidRDefault="00B57761" w:rsidP="00580377">
      <w:pPr>
        <w:rPr>
          <w:b/>
          <w:bCs/>
          <w:sz w:val="28"/>
          <w:szCs w:val="28"/>
        </w:rPr>
      </w:pPr>
      <w:r>
        <w:rPr>
          <w:b/>
          <w:bCs/>
          <w:sz w:val="28"/>
          <w:szCs w:val="28"/>
        </w:rPr>
        <w:t>Practice Exercises</w:t>
      </w:r>
    </w:p>
    <w:p w14:paraId="7513C014" w14:textId="2FAF22AE" w:rsidR="00E241FE" w:rsidRPr="00F910D4" w:rsidRDefault="00E241FE" w:rsidP="00E241FE">
      <w:pPr>
        <w:numPr>
          <w:ilvl w:val="0"/>
          <w:numId w:val="16"/>
        </w:numPr>
        <w:spacing w:before="0" w:after="0" w:line="240" w:lineRule="auto"/>
        <w:jc w:val="both"/>
      </w:pPr>
      <w:r w:rsidRPr="00F910D4">
        <w:t>Write a Python program to print the following string in a specific format (see the output).</w:t>
      </w:r>
    </w:p>
    <w:p w14:paraId="1043D958" w14:textId="58CEBCF9" w:rsidR="00E241FE" w:rsidRDefault="00E241FE" w:rsidP="00D6739D">
      <w:pPr>
        <w:spacing w:before="0" w:after="0" w:line="240" w:lineRule="auto"/>
        <w:ind w:left="720"/>
        <w:jc w:val="both"/>
      </w:pPr>
      <w:r w:rsidRPr="00F910D4">
        <w:t>Sample String : "Twinkle, twinkle, little star, How I wonder what you are! Up above the world so high, Like a diamond in the sky. Twinkle, twinkle, little star, How I wonder what you are" Output:</w:t>
      </w:r>
    </w:p>
    <w:p w14:paraId="0E3480A4" w14:textId="77777777" w:rsidR="00D6739D" w:rsidRPr="00F910D4" w:rsidRDefault="00D6739D" w:rsidP="00D6739D">
      <w:pPr>
        <w:spacing w:before="0" w:after="0" w:line="240" w:lineRule="auto"/>
        <w:ind w:left="720"/>
        <w:jc w:val="both"/>
      </w:pPr>
    </w:p>
    <w:p w14:paraId="15F5AF62" w14:textId="77777777" w:rsidR="00E241FE" w:rsidRPr="00D6739D" w:rsidRDefault="00E241FE" w:rsidP="000E3233">
      <w:pPr>
        <w:spacing w:before="0" w:after="0" w:line="240" w:lineRule="auto"/>
        <w:ind w:left="1440"/>
        <w:rPr>
          <w:color w:val="C00000"/>
        </w:rPr>
      </w:pPr>
      <w:r w:rsidRPr="00D6739D">
        <w:rPr>
          <w:color w:val="C00000"/>
        </w:rPr>
        <w:t>Twinkle, twinkle, little star,</w:t>
      </w:r>
    </w:p>
    <w:p w14:paraId="0D55EEBD" w14:textId="77777777" w:rsidR="00E241FE" w:rsidRPr="00D6739D" w:rsidRDefault="00E241FE" w:rsidP="000E3233">
      <w:pPr>
        <w:spacing w:before="0" w:after="0" w:line="240" w:lineRule="auto"/>
        <w:ind w:left="1440"/>
        <w:rPr>
          <w:color w:val="C00000"/>
        </w:rPr>
      </w:pPr>
      <w:r w:rsidRPr="00D6739D">
        <w:rPr>
          <w:color w:val="C00000"/>
        </w:rPr>
        <w:tab/>
        <w:t xml:space="preserve">How I wonder what you are! </w:t>
      </w:r>
    </w:p>
    <w:p w14:paraId="34B47B9D" w14:textId="77777777" w:rsidR="00E241FE" w:rsidRPr="00D6739D" w:rsidRDefault="00E241FE" w:rsidP="000E3233">
      <w:pPr>
        <w:spacing w:before="0" w:after="0" w:line="240" w:lineRule="auto"/>
        <w:ind w:left="1440"/>
        <w:rPr>
          <w:color w:val="C00000"/>
        </w:rPr>
      </w:pPr>
      <w:r w:rsidRPr="00D6739D">
        <w:rPr>
          <w:color w:val="C00000"/>
        </w:rPr>
        <w:tab/>
      </w:r>
      <w:r w:rsidRPr="00D6739D">
        <w:rPr>
          <w:color w:val="C00000"/>
        </w:rPr>
        <w:tab/>
        <w:t xml:space="preserve">Up above the world so high,   </w:t>
      </w:r>
      <w:r w:rsidRPr="00D6739D">
        <w:rPr>
          <w:color w:val="C00000"/>
        </w:rPr>
        <w:tab/>
      </w:r>
      <w:r w:rsidRPr="00D6739D">
        <w:rPr>
          <w:color w:val="C00000"/>
        </w:rPr>
        <w:tab/>
      </w:r>
    </w:p>
    <w:p w14:paraId="0AF6FD4C" w14:textId="77777777" w:rsidR="00E241FE" w:rsidRPr="00D6739D" w:rsidRDefault="00E241FE" w:rsidP="000E3233">
      <w:pPr>
        <w:spacing w:before="0" w:after="0" w:line="240" w:lineRule="auto"/>
        <w:ind w:left="1440"/>
        <w:rPr>
          <w:color w:val="C00000"/>
        </w:rPr>
      </w:pPr>
      <w:r w:rsidRPr="00D6739D">
        <w:rPr>
          <w:color w:val="C00000"/>
        </w:rPr>
        <w:tab/>
      </w:r>
      <w:r w:rsidRPr="00D6739D">
        <w:rPr>
          <w:color w:val="C00000"/>
        </w:rPr>
        <w:tab/>
        <w:t xml:space="preserve">Like a diamond in the sky. </w:t>
      </w:r>
    </w:p>
    <w:p w14:paraId="405FF61F" w14:textId="77777777" w:rsidR="00E241FE" w:rsidRPr="00D6739D" w:rsidRDefault="00E241FE" w:rsidP="000E3233">
      <w:pPr>
        <w:spacing w:before="0" w:after="0" w:line="240" w:lineRule="auto"/>
        <w:ind w:left="1440"/>
        <w:rPr>
          <w:color w:val="C00000"/>
        </w:rPr>
      </w:pPr>
      <w:r w:rsidRPr="00D6739D">
        <w:rPr>
          <w:color w:val="C00000"/>
        </w:rPr>
        <w:t xml:space="preserve">Twinkle, twinkle, little star, </w:t>
      </w:r>
    </w:p>
    <w:p w14:paraId="1CB39EA9" w14:textId="3C71CEDD" w:rsidR="00265E17" w:rsidRPr="00D6739D" w:rsidRDefault="00E241FE" w:rsidP="000E3233">
      <w:pPr>
        <w:spacing w:before="0" w:after="0" w:line="240" w:lineRule="auto"/>
        <w:ind w:left="720"/>
        <w:jc w:val="both"/>
        <w:rPr>
          <w:color w:val="C00000"/>
        </w:rPr>
      </w:pPr>
      <w:r w:rsidRPr="00D6739D">
        <w:rPr>
          <w:color w:val="C00000"/>
        </w:rPr>
        <w:tab/>
        <w:t>How I wonder what you are</w:t>
      </w:r>
    </w:p>
    <w:p w14:paraId="69049F74" w14:textId="77777777" w:rsidR="00D6739D" w:rsidRDefault="00D6739D" w:rsidP="00D6739D">
      <w:pPr>
        <w:pStyle w:val="ListParagraph"/>
        <w:spacing w:before="0" w:after="0" w:line="240" w:lineRule="auto"/>
        <w:jc w:val="both"/>
      </w:pPr>
    </w:p>
    <w:p w14:paraId="54ACFE5C" w14:textId="77777777" w:rsidR="00D6739D" w:rsidRDefault="00D6739D" w:rsidP="00D6739D">
      <w:pPr>
        <w:pStyle w:val="ListParagraph"/>
        <w:spacing w:before="0" w:after="0" w:line="240" w:lineRule="auto"/>
        <w:jc w:val="both"/>
      </w:pPr>
    </w:p>
    <w:p w14:paraId="6AB3BD70" w14:textId="77777777" w:rsidR="000E3233" w:rsidRPr="00F910D4" w:rsidRDefault="000E3233" w:rsidP="000E3233">
      <w:pPr>
        <w:numPr>
          <w:ilvl w:val="1"/>
          <w:numId w:val="21"/>
        </w:numPr>
        <w:tabs>
          <w:tab w:val="clear" w:pos="1440"/>
          <w:tab w:val="num" w:pos="1080"/>
        </w:tabs>
        <w:spacing w:before="0" w:after="0" w:line="240" w:lineRule="auto"/>
        <w:ind w:left="1080"/>
        <w:jc w:val="both"/>
        <w:rPr>
          <w:bCs/>
        </w:rPr>
      </w:pPr>
      <w:r w:rsidRPr="00F910D4">
        <w:t>Write a Python program to calculate the length of a string.</w:t>
      </w:r>
    </w:p>
    <w:p w14:paraId="0C776F6C" w14:textId="77777777" w:rsidR="000E3233" w:rsidRPr="00F910D4" w:rsidRDefault="000E3233" w:rsidP="000E3233">
      <w:pPr>
        <w:numPr>
          <w:ilvl w:val="1"/>
          <w:numId w:val="21"/>
        </w:numPr>
        <w:tabs>
          <w:tab w:val="clear" w:pos="1440"/>
          <w:tab w:val="num" w:pos="1080"/>
        </w:tabs>
        <w:spacing w:before="0" w:after="0" w:line="240" w:lineRule="auto"/>
        <w:ind w:left="1080"/>
        <w:jc w:val="both"/>
        <w:rPr>
          <w:bCs/>
        </w:rPr>
      </w:pPr>
      <w:r w:rsidRPr="00F910D4">
        <w:rPr>
          <w:bCs/>
        </w:rPr>
        <w:t>Python program to count the number of characters (character frequency) in a string.</w:t>
      </w:r>
    </w:p>
    <w:p w14:paraId="04BAA680" w14:textId="429C6773" w:rsidR="000E3233" w:rsidRPr="000E3233" w:rsidRDefault="000E3233" w:rsidP="000E3233">
      <w:pPr>
        <w:numPr>
          <w:ilvl w:val="1"/>
          <w:numId w:val="21"/>
        </w:numPr>
        <w:tabs>
          <w:tab w:val="clear" w:pos="1440"/>
          <w:tab w:val="num" w:pos="1080"/>
        </w:tabs>
        <w:spacing w:before="0" w:after="0" w:line="240" w:lineRule="auto"/>
        <w:ind w:left="1080"/>
        <w:jc w:val="both"/>
        <w:rPr>
          <w:bCs/>
        </w:rPr>
      </w:pPr>
      <w:r w:rsidRPr="00F910D4">
        <w:rPr>
          <w:bCs/>
        </w:rPr>
        <w:t>Write a Python program to get a string made of the first 2 and the last 2 chars from a given a string. If the string length is less than 2, return instead of the empty string.</w:t>
      </w:r>
    </w:p>
    <w:p w14:paraId="106F42AA" w14:textId="137AE2CE" w:rsidR="000E3233" w:rsidRPr="00F910D4" w:rsidRDefault="000E3233" w:rsidP="000E3233">
      <w:pPr>
        <w:ind w:left="2160"/>
        <w:jc w:val="both"/>
        <w:rPr>
          <w:bCs/>
        </w:rPr>
      </w:pPr>
      <w:r w:rsidRPr="00F910D4">
        <w:rPr>
          <w:bCs/>
        </w:rPr>
        <w:t>Sample execution of the program:</w:t>
      </w:r>
    </w:p>
    <w:p w14:paraId="175D352C" w14:textId="77777777" w:rsidR="000E3233" w:rsidRPr="000E3233" w:rsidRDefault="000E3233" w:rsidP="000E3233">
      <w:pPr>
        <w:spacing w:before="0" w:after="0" w:line="240" w:lineRule="auto"/>
        <w:ind w:left="2880"/>
        <w:jc w:val="both"/>
        <w:rPr>
          <w:bCs/>
          <w:color w:val="C00000"/>
        </w:rPr>
      </w:pPr>
      <w:r w:rsidRPr="000E3233">
        <w:rPr>
          <w:bCs/>
          <w:color w:val="C00000"/>
        </w:rPr>
        <w:t>Sample String : 'w3resource'</w:t>
      </w:r>
    </w:p>
    <w:p w14:paraId="6DCDA269" w14:textId="77777777" w:rsidR="000E3233" w:rsidRPr="000E3233" w:rsidRDefault="000E3233" w:rsidP="000E3233">
      <w:pPr>
        <w:spacing w:before="0" w:after="0" w:line="240" w:lineRule="auto"/>
        <w:ind w:left="2880"/>
        <w:jc w:val="both"/>
        <w:rPr>
          <w:bCs/>
          <w:color w:val="C00000"/>
        </w:rPr>
      </w:pPr>
      <w:r w:rsidRPr="000E3233">
        <w:rPr>
          <w:bCs/>
          <w:color w:val="C00000"/>
        </w:rPr>
        <w:t>Expected Result : 'w3ce'</w:t>
      </w:r>
    </w:p>
    <w:p w14:paraId="04DC96A7" w14:textId="77777777" w:rsidR="000E3233" w:rsidRPr="000E3233" w:rsidRDefault="000E3233" w:rsidP="000E3233">
      <w:pPr>
        <w:spacing w:before="0" w:after="0" w:line="240" w:lineRule="auto"/>
        <w:ind w:left="2880"/>
        <w:jc w:val="both"/>
        <w:rPr>
          <w:bCs/>
          <w:color w:val="C00000"/>
        </w:rPr>
      </w:pPr>
      <w:r w:rsidRPr="000E3233">
        <w:rPr>
          <w:bCs/>
          <w:color w:val="C00000"/>
        </w:rPr>
        <w:t>Sample String : 'w3'</w:t>
      </w:r>
    </w:p>
    <w:p w14:paraId="1D8C2590" w14:textId="77777777" w:rsidR="000E3233" w:rsidRPr="000E3233" w:rsidRDefault="000E3233" w:rsidP="000E3233">
      <w:pPr>
        <w:spacing w:before="0" w:after="0" w:line="240" w:lineRule="auto"/>
        <w:ind w:left="2880"/>
        <w:jc w:val="both"/>
        <w:rPr>
          <w:bCs/>
          <w:color w:val="C00000"/>
        </w:rPr>
      </w:pPr>
      <w:r w:rsidRPr="000E3233">
        <w:rPr>
          <w:bCs/>
          <w:color w:val="C00000"/>
        </w:rPr>
        <w:t>Expected Result : 'w3w3'</w:t>
      </w:r>
    </w:p>
    <w:p w14:paraId="2489D530" w14:textId="77777777" w:rsidR="000E3233" w:rsidRPr="000E3233" w:rsidRDefault="000E3233" w:rsidP="000E3233">
      <w:pPr>
        <w:spacing w:before="0" w:after="0" w:line="240" w:lineRule="auto"/>
        <w:ind w:left="2880"/>
        <w:jc w:val="both"/>
        <w:rPr>
          <w:bCs/>
          <w:color w:val="C00000"/>
        </w:rPr>
      </w:pPr>
      <w:r w:rsidRPr="000E3233">
        <w:rPr>
          <w:bCs/>
          <w:color w:val="C00000"/>
        </w:rPr>
        <w:t>Sample String : ' w'</w:t>
      </w:r>
    </w:p>
    <w:p w14:paraId="56C45E0A" w14:textId="77777777" w:rsidR="000E3233" w:rsidRPr="000E3233" w:rsidRDefault="000E3233" w:rsidP="000E3233">
      <w:pPr>
        <w:spacing w:before="0" w:after="0" w:line="240" w:lineRule="auto"/>
        <w:ind w:left="2880"/>
        <w:jc w:val="both"/>
        <w:rPr>
          <w:bCs/>
          <w:color w:val="C00000"/>
        </w:rPr>
      </w:pPr>
      <w:r w:rsidRPr="000E3233">
        <w:rPr>
          <w:bCs/>
          <w:color w:val="C00000"/>
        </w:rPr>
        <w:t>Expected Result : Empty String</w:t>
      </w:r>
    </w:p>
    <w:p w14:paraId="46588A09" w14:textId="762D7DA2" w:rsidR="000E3233" w:rsidRDefault="000E3233" w:rsidP="000E3233">
      <w:pPr>
        <w:ind w:left="3600"/>
        <w:jc w:val="both"/>
        <w:rPr>
          <w:bCs/>
        </w:rPr>
      </w:pPr>
    </w:p>
    <w:p w14:paraId="4A39B0A7" w14:textId="223AD9CD" w:rsidR="000E3233" w:rsidRDefault="000E3233" w:rsidP="000E3233">
      <w:pPr>
        <w:ind w:left="3600"/>
        <w:jc w:val="both"/>
        <w:rPr>
          <w:bCs/>
        </w:rPr>
      </w:pPr>
    </w:p>
    <w:p w14:paraId="46C24CDD" w14:textId="270B8763" w:rsidR="000E3233" w:rsidRDefault="000E3233" w:rsidP="000E3233">
      <w:pPr>
        <w:ind w:left="3600"/>
        <w:jc w:val="both"/>
        <w:rPr>
          <w:bCs/>
        </w:rPr>
      </w:pPr>
    </w:p>
    <w:p w14:paraId="0055B749" w14:textId="73652895" w:rsidR="000E3233" w:rsidRDefault="000E3233" w:rsidP="000E3233">
      <w:pPr>
        <w:ind w:left="3600"/>
        <w:jc w:val="both"/>
        <w:rPr>
          <w:bCs/>
        </w:rPr>
      </w:pPr>
    </w:p>
    <w:p w14:paraId="0AD2DDC3" w14:textId="5692267B" w:rsidR="000E3233" w:rsidRDefault="000E3233" w:rsidP="000E3233">
      <w:pPr>
        <w:ind w:left="3600"/>
        <w:jc w:val="both"/>
        <w:rPr>
          <w:bCs/>
        </w:rPr>
      </w:pPr>
    </w:p>
    <w:p w14:paraId="3FDB0FB4" w14:textId="77777777" w:rsidR="000E3233" w:rsidRPr="00F910D4" w:rsidRDefault="000E3233" w:rsidP="000E3233">
      <w:pPr>
        <w:ind w:left="3600"/>
        <w:jc w:val="both"/>
        <w:rPr>
          <w:bCs/>
        </w:rPr>
      </w:pPr>
    </w:p>
    <w:p w14:paraId="6CF10A85" w14:textId="140C170A" w:rsidR="000E3233" w:rsidRPr="000E3233" w:rsidRDefault="000E3233" w:rsidP="000E3233">
      <w:pPr>
        <w:numPr>
          <w:ilvl w:val="1"/>
          <w:numId w:val="21"/>
        </w:numPr>
        <w:tabs>
          <w:tab w:val="clear" w:pos="1440"/>
          <w:tab w:val="num" w:pos="1080"/>
        </w:tabs>
        <w:spacing w:before="0" w:after="0" w:line="240" w:lineRule="auto"/>
        <w:ind w:left="1080"/>
        <w:jc w:val="both"/>
        <w:rPr>
          <w:bCs/>
        </w:rPr>
      </w:pPr>
      <w:r w:rsidRPr="00F910D4">
        <w:rPr>
          <w:bCs/>
        </w:rPr>
        <w:t>Write a Python program to add 'ing' at the end of a given string (length should be at least 3). If the given string already ends with 'ing' then add 'ly' instead. If the string length of the given string is less than 3, leave it unchanged.</w:t>
      </w:r>
    </w:p>
    <w:p w14:paraId="5414AE83" w14:textId="2EDCA27E" w:rsidR="000E3233" w:rsidRPr="00F910D4" w:rsidRDefault="000E3233" w:rsidP="000E3233">
      <w:pPr>
        <w:ind w:left="2160"/>
        <w:jc w:val="both"/>
        <w:rPr>
          <w:bCs/>
        </w:rPr>
      </w:pPr>
      <w:r w:rsidRPr="00F910D4">
        <w:rPr>
          <w:bCs/>
        </w:rPr>
        <w:t>Sample execution of the program:</w:t>
      </w:r>
    </w:p>
    <w:p w14:paraId="3877ADD5" w14:textId="77777777" w:rsidR="000E3233" w:rsidRPr="000E3233" w:rsidRDefault="000E3233" w:rsidP="000E3233">
      <w:pPr>
        <w:spacing w:before="0" w:after="0" w:line="240" w:lineRule="auto"/>
        <w:ind w:left="2880"/>
        <w:jc w:val="both"/>
        <w:rPr>
          <w:bCs/>
          <w:color w:val="C00000"/>
        </w:rPr>
      </w:pPr>
      <w:r w:rsidRPr="000E3233">
        <w:rPr>
          <w:bCs/>
          <w:color w:val="C00000"/>
        </w:rPr>
        <w:t>Sample String : 'abc'</w:t>
      </w:r>
    </w:p>
    <w:p w14:paraId="6254A0D7" w14:textId="77777777" w:rsidR="000E3233" w:rsidRPr="000E3233" w:rsidRDefault="000E3233" w:rsidP="000E3233">
      <w:pPr>
        <w:spacing w:before="0" w:after="0" w:line="240" w:lineRule="auto"/>
        <w:ind w:left="2880"/>
        <w:jc w:val="both"/>
        <w:rPr>
          <w:bCs/>
          <w:color w:val="C00000"/>
        </w:rPr>
      </w:pPr>
      <w:r w:rsidRPr="000E3233">
        <w:rPr>
          <w:bCs/>
          <w:color w:val="C00000"/>
        </w:rPr>
        <w:t>Expected Result : 'abcing'</w:t>
      </w:r>
    </w:p>
    <w:p w14:paraId="63AB377D" w14:textId="77777777" w:rsidR="000E3233" w:rsidRPr="000E3233" w:rsidRDefault="000E3233" w:rsidP="000E3233">
      <w:pPr>
        <w:spacing w:before="0" w:after="0" w:line="240" w:lineRule="auto"/>
        <w:ind w:left="2880"/>
        <w:jc w:val="both"/>
        <w:rPr>
          <w:bCs/>
          <w:color w:val="C00000"/>
        </w:rPr>
      </w:pPr>
      <w:r w:rsidRPr="000E3233">
        <w:rPr>
          <w:bCs/>
          <w:color w:val="C00000"/>
        </w:rPr>
        <w:t>Sample String : 'string'</w:t>
      </w:r>
    </w:p>
    <w:p w14:paraId="3A7C9904" w14:textId="77777777" w:rsidR="000E3233" w:rsidRPr="000E3233" w:rsidRDefault="000E3233" w:rsidP="000E3233">
      <w:pPr>
        <w:spacing w:before="0" w:after="0" w:line="240" w:lineRule="auto"/>
        <w:ind w:left="2880"/>
        <w:jc w:val="both"/>
        <w:rPr>
          <w:bCs/>
          <w:color w:val="C00000"/>
        </w:rPr>
      </w:pPr>
      <w:r w:rsidRPr="000E3233">
        <w:rPr>
          <w:bCs/>
          <w:color w:val="C00000"/>
        </w:rPr>
        <w:t>Expected Result : 'stringly'</w:t>
      </w:r>
    </w:p>
    <w:p w14:paraId="590709CA" w14:textId="77777777" w:rsidR="000E3233" w:rsidRPr="00F910D4" w:rsidRDefault="000E3233" w:rsidP="000E3233">
      <w:pPr>
        <w:jc w:val="both"/>
        <w:rPr>
          <w:bCs/>
        </w:rPr>
      </w:pPr>
    </w:p>
    <w:p w14:paraId="31EEB493" w14:textId="0EA8B6BD" w:rsidR="000E3233" w:rsidRPr="000E3233" w:rsidRDefault="000E3233" w:rsidP="000E3233">
      <w:pPr>
        <w:numPr>
          <w:ilvl w:val="1"/>
          <w:numId w:val="21"/>
        </w:numPr>
        <w:tabs>
          <w:tab w:val="clear" w:pos="1440"/>
          <w:tab w:val="num" w:pos="1080"/>
        </w:tabs>
        <w:spacing w:before="0" w:after="0" w:line="240" w:lineRule="auto"/>
        <w:ind w:left="1080"/>
        <w:jc w:val="both"/>
        <w:rPr>
          <w:bCs/>
        </w:rPr>
      </w:pPr>
      <w:r w:rsidRPr="00F910D4">
        <w:rPr>
          <w:bCs/>
        </w:rPr>
        <w:t>Write a Python program to find the first appearance of the substring 'not' and 'poor' from a given string, if 'not' follows the 'poor', replace the whole 'not'...'poor' substring with 'good'. Return the resulting string.</w:t>
      </w:r>
    </w:p>
    <w:p w14:paraId="5EDBF42D" w14:textId="076FEB49" w:rsidR="000E3233" w:rsidRPr="00F910D4" w:rsidRDefault="000E3233" w:rsidP="000E3233">
      <w:pPr>
        <w:ind w:left="2160"/>
        <w:jc w:val="both"/>
        <w:rPr>
          <w:bCs/>
        </w:rPr>
      </w:pPr>
      <w:r w:rsidRPr="00F910D4">
        <w:rPr>
          <w:bCs/>
        </w:rPr>
        <w:t>Sample execution of the program:</w:t>
      </w:r>
    </w:p>
    <w:p w14:paraId="37335A75" w14:textId="77777777" w:rsidR="000E3233" w:rsidRPr="000E3233" w:rsidRDefault="000E3233" w:rsidP="000E3233">
      <w:pPr>
        <w:spacing w:before="0" w:after="0" w:line="240" w:lineRule="auto"/>
        <w:ind w:left="2880"/>
        <w:jc w:val="both"/>
        <w:rPr>
          <w:bCs/>
          <w:color w:val="C00000"/>
        </w:rPr>
      </w:pPr>
      <w:r w:rsidRPr="000E3233">
        <w:rPr>
          <w:bCs/>
          <w:color w:val="C00000"/>
        </w:rPr>
        <w:t>Sample String : 'The lyrics is not that poor!'</w:t>
      </w:r>
    </w:p>
    <w:p w14:paraId="48221ADD" w14:textId="77777777" w:rsidR="000E3233" w:rsidRPr="000E3233" w:rsidRDefault="000E3233" w:rsidP="000E3233">
      <w:pPr>
        <w:spacing w:before="0" w:after="0" w:line="240" w:lineRule="auto"/>
        <w:ind w:left="2880"/>
        <w:jc w:val="both"/>
        <w:rPr>
          <w:bCs/>
          <w:color w:val="C00000"/>
        </w:rPr>
      </w:pPr>
      <w:r w:rsidRPr="000E3233">
        <w:rPr>
          <w:bCs/>
          <w:color w:val="C00000"/>
        </w:rPr>
        <w:t>'The lyrics is poor!'</w:t>
      </w:r>
    </w:p>
    <w:p w14:paraId="5F6D5A63" w14:textId="77777777" w:rsidR="000E3233" w:rsidRPr="000E3233" w:rsidRDefault="000E3233" w:rsidP="000E3233">
      <w:pPr>
        <w:spacing w:before="0" w:after="0" w:line="240" w:lineRule="auto"/>
        <w:ind w:left="2880"/>
        <w:jc w:val="both"/>
        <w:rPr>
          <w:bCs/>
          <w:color w:val="C00000"/>
        </w:rPr>
      </w:pPr>
      <w:r w:rsidRPr="000E3233">
        <w:rPr>
          <w:bCs/>
          <w:color w:val="C00000"/>
        </w:rPr>
        <w:t>Expected Result : 'The lyrics is good!'</w:t>
      </w:r>
    </w:p>
    <w:p w14:paraId="01317A76" w14:textId="77777777" w:rsidR="000E3233" w:rsidRPr="000E3233" w:rsidRDefault="000E3233" w:rsidP="000E3233">
      <w:pPr>
        <w:spacing w:before="0" w:after="0" w:line="240" w:lineRule="auto"/>
        <w:ind w:left="2880"/>
        <w:jc w:val="both"/>
        <w:rPr>
          <w:bCs/>
          <w:color w:val="C00000"/>
        </w:rPr>
      </w:pPr>
      <w:r w:rsidRPr="000E3233">
        <w:rPr>
          <w:bCs/>
          <w:color w:val="C00000"/>
        </w:rPr>
        <w:t>'The lyrics is poor!'</w:t>
      </w:r>
    </w:p>
    <w:p w14:paraId="6233A2F5" w14:textId="77777777" w:rsidR="000E3233" w:rsidRPr="00F910D4" w:rsidRDefault="000E3233" w:rsidP="000E3233">
      <w:pPr>
        <w:jc w:val="both"/>
        <w:rPr>
          <w:bCs/>
        </w:rPr>
      </w:pPr>
    </w:p>
    <w:p w14:paraId="71FF83A5" w14:textId="77777777" w:rsidR="000E3233" w:rsidRPr="00F910D4" w:rsidRDefault="000E3233" w:rsidP="000E3233">
      <w:pPr>
        <w:numPr>
          <w:ilvl w:val="1"/>
          <w:numId w:val="21"/>
        </w:numPr>
        <w:tabs>
          <w:tab w:val="clear" w:pos="1440"/>
          <w:tab w:val="num" w:pos="1080"/>
        </w:tabs>
        <w:spacing w:before="0" w:after="0" w:line="240" w:lineRule="auto"/>
        <w:ind w:left="1080"/>
        <w:jc w:val="both"/>
        <w:rPr>
          <w:bCs/>
        </w:rPr>
      </w:pPr>
      <w:r w:rsidRPr="00F910D4">
        <w:rPr>
          <w:bCs/>
        </w:rPr>
        <w:t>Write a Python program to remove the nth index character from a nonempty string.</w:t>
      </w:r>
    </w:p>
    <w:p w14:paraId="2746CD0E" w14:textId="66323588" w:rsidR="00B57761" w:rsidRDefault="00B57761" w:rsidP="00B57761"/>
    <w:sectPr w:rsidR="00B57761" w:rsidSect="000F4321">
      <w:headerReference w:type="default" r:id="rId27"/>
      <w:footerReference w:type="default" r:id="rId28"/>
      <w:headerReference w:type="first" r:id="rId29"/>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D33EB" w14:textId="77777777" w:rsidR="00965D6B" w:rsidRDefault="00965D6B">
      <w:r>
        <w:separator/>
      </w:r>
    </w:p>
  </w:endnote>
  <w:endnote w:type="continuationSeparator" w:id="0">
    <w:p w14:paraId="27D769D4" w14:textId="77777777" w:rsidR="00965D6B" w:rsidRDefault="00965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CAD16" w14:textId="77777777" w:rsidR="00965D6B" w:rsidRDefault="00965D6B">
      <w:r>
        <w:separator/>
      </w:r>
    </w:p>
  </w:footnote>
  <w:footnote w:type="continuationSeparator" w:id="0">
    <w:p w14:paraId="7E71C7E8" w14:textId="77777777" w:rsidR="00965D6B" w:rsidRDefault="00965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77777777" w:rsidR="00AE6722" w:rsidRDefault="00AE6722">
    <w:pPr>
      <w:pStyle w:val="Header"/>
    </w:pPr>
    <w:r>
      <w:rPr>
        <w:noProof/>
        <w:lang w:eastAsia="en-US"/>
      </w:rPr>
      <mc:AlternateContent>
        <mc:Choice Requires="wpg">
          <w:drawing>
            <wp:anchor distT="0" distB="0" distL="114300" distR="114300" simplePos="0" relativeHeight="251667456" behindDoc="0" locked="1" layoutInCell="1" allowOverlap="1" wp14:anchorId="07F239DA" wp14:editId="72A224D1">
              <wp:simplePos x="0" y="0"/>
              <wp:positionH relativeFrom="page">
                <wp:align>center</wp:align>
              </wp:positionH>
              <mc:AlternateContent>
                <mc:Choice Requires="wp14">
                  <wp:positionV relativeFrom="page">
                    <wp14:pctPosVOffset>12700</wp14:pctPosVOffset>
                  </wp:positionV>
                </mc:Choice>
                <mc:Fallback>
                  <wp:positionV relativeFrom="page">
                    <wp:posOffset>1276985</wp:posOffset>
                  </wp:positionV>
                </mc:Fallback>
              </mc:AlternateContent>
              <wp:extent cx="5943600" cy="7488936"/>
              <wp:effectExtent l="0" t="0" r="39370" b="27940"/>
              <wp:wrapNone/>
              <wp:docPr id="13" name="Group 13" descr="Top and bottom page borders - continuation pages"/>
              <wp:cNvGraphicFramePr/>
              <a:graphic xmlns:a="http://schemas.openxmlformats.org/drawingml/2006/main">
                <a:graphicData uri="http://schemas.microsoft.com/office/word/2010/wordprocessingGroup">
                  <wpg:wgp>
                    <wpg:cNvGrpSpPr/>
                    <wpg:grpSpPr>
                      <a:xfrm>
                        <a:off x="0" y="0"/>
                        <a:ext cx="5943600" cy="7488936"/>
                        <a:chOff x="0" y="0"/>
                        <a:chExt cx="5945505" cy="7484745"/>
                      </a:xfrm>
                    </wpg:grpSpPr>
                    <wpg:grpSp>
                      <wpg:cNvPr id="14" name="Group 14"/>
                      <wpg:cNvGrpSpPr/>
                      <wpg:grpSpPr>
                        <a:xfrm>
                          <a:off x="0" y="0"/>
                          <a:ext cx="5945505" cy="74295"/>
                          <a:chOff x="0" y="0"/>
                          <a:chExt cx="5915660" cy="76200"/>
                        </a:xfrm>
                      </wpg:grpSpPr>
                      <wps:wsp>
                        <wps:cNvPr id="15" name="Straight Connector 15"/>
                        <wps:cNvCnPr/>
                        <wps:spPr>
                          <a:xfrm>
                            <a:off x="0" y="76200"/>
                            <a:ext cx="5915660" cy="0"/>
                          </a:xfrm>
                          <a:prstGeom prst="line">
                            <a:avLst/>
                          </a:prstGeom>
                          <a:ln w="254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0" y="38100"/>
                            <a:ext cx="5915660" cy="0"/>
                          </a:xfrm>
                          <a:prstGeom prst="line">
                            <a:avLst/>
                          </a:prstGeom>
                          <a:ln w="635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a:off x="0" y="0"/>
                            <a:ext cx="5915660" cy="0"/>
                          </a:xfrm>
                          <a:prstGeom prst="line">
                            <a:avLst/>
                          </a:prstGeom>
                          <a:ln w="25400">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8" name="Group 18"/>
                      <wpg:cNvGrpSpPr/>
                      <wpg:grpSpPr>
                        <a:xfrm flipV="1">
                          <a:off x="0" y="7410450"/>
                          <a:ext cx="5945505" cy="74295"/>
                          <a:chOff x="0" y="0"/>
                          <a:chExt cx="5915660" cy="76200"/>
                        </a:xfrm>
                      </wpg:grpSpPr>
                      <wps:wsp>
                        <wps:cNvPr id="19" name="Straight Connector 19"/>
                        <wps:cNvCnPr/>
                        <wps:spPr>
                          <a:xfrm>
                            <a:off x="0" y="76200"/>
                            <a:ext cx="5915660" cy="0"/>
                          </a:xfrm>
                          <a:prstGeom prst="line">
                            <a:avLst/>
                          </a:prstGeom>
                          <a:ln w="254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wps:spPr>
                          <a:xfrm>
                            <a:off x="0" y="38100"/>
                            <a:ext cx="5915660" cy="0"/>
                          </a:xfrm>
                          <a:prstGeom prst="line">
                            <a:avLst/>
                          </a:prstGeom>
                          <a:ln w="635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0" y="0"/>
                            <a:ext cx="5915660" cy="0"/>
                          </a:xfrm>
                          <a:prstGeom prst="line">
                            <a:avLst/>
                          </a:prstGeom>
                          <a:ln w="25400">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77000</wp14:pctWidth>
              </wp14:sizeRelH>
              <wp14:sizeRelV relativeFrom="page">
                <wp14:pctHeight>74600</wp14:pctHeight>
              </wp14:sizeRelV>
            </wp:anchor>
          </w:drawing>
        </mc:Choice>
        <mc:Fallback>
          <w:pict>
            <v:group w14:anchorId="1E1D814A" id="Group 13" o:spid="_x0000_s1026"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27"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28"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29"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0"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1"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32"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33"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34"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77777777" w:rsidR="000F4321" w:rsidRDefault="00AE6722">
    <w:pPr>
      <w:pStyle w:val="Header"/>
    </w:pPr>
    <w:r>
      <w:rPr>
        <w:noProof/>
        <w:lang w:eastAsia="en-US"/>
      </w:rPr>
      <mc:AlternateContent>
        <mc:Choice Requires="wpg">
          <w:drawing>
            <wp:anchor distT="0" distB="0" distL="114300" distR="114300" simplePos="0" relativeHeight="251665408" behindDoc="0" locked="1" layoutInCell="1" allowOverlap="1" wp14:anchorId="516B658E" wp14:editId="2023E6A8">
              <wp:simplePos x="0" y="0"/>
              <wp:positionH relativeFrom="page">
                <wp:align>center</wp:align>
              </wp:positionH>
              <mc:AlternateContent>
                <mc:Choice Requires="wp14">
                  <wp:positionV relativeFrom="page">
                    <wp14:pctPosVOffset>12700</wp14:pctPosVOffset>
                  </wp:positionV>
                </mc:Choice>
                <mc:Fallback>
                  <wp:positionV relativeFrom="page">
                    <wp:posOffset>1276985</wp:posOffset>
                  </wp:positionV>
                </mc:Fallback>
              </mc:AlternateContent>
              <wp:extent cx="5943600" cy="7488936"/>
              <wp:effectExtent l="0" t="0" r="39370" b="27940"/>
              <wp:wrapNone/>
              <wp:docPr id="12" name="Group 12" descr="Top and bottom page borders - page 1"/>
              <wp:cNvGraphicFramePr/>
              <a:graphic xmlns:a="http://schemas.openxmlformats.org/drawingml/2006/main">
                <a:graphicData uri="http://schemas.microsoft.com/office/word/2010/wordprocessingGroup">
                  <wpg:wgp>
                    <wpg:cNvGrpSpPr/>
                    <wpg:grpSpPr>
                      <a:xfrm>
                        <a:off x="0" y="0"/>
                        <a:ext cx="5943600" cy="7488936"/>
                        <a:chOff x="0" y="0"/>
                        <a:chExt cx="5945505" cy="7484745"/>
                      </a:xfrm>
                    </wpg:grpSpPr>
                    <wpg:grpSp>
                      <wpg:cNvPr id="7" name="Group 7"/>
                      <wpg:cNvGrpSpPr/>
                      <wpg:grpSpPr>
                        <a:xfrm>
                          <a:off x="0" y="0"/>
                          <a:ext cx="5945505" cy="74295"/>
                          <a:chOff x="0" y="0"/>
                          <a:chExt cx="5915660" cy="76200"/>
                        </a:xfrm>
                      </wpg:grpSpPr>
                      <wps:wsp>
                        <wps:cNvPr id="3" name="Straight Connector 3"/>
                        <wps:cNvCnPr/>
                        <wps:spPr>
                          <a:xfrm>
                            <a:off x="0" y="76200"/>
                            <a:ext cx="5915660" cy="0"/>
                          </a:xfrm>
                          <a:prstGeom prst="line">
                            <a:avLst/>
                          </a:prstGeom>
                          <a:ln w="254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a:off x="0" y="38100"/>
                            <a:ext cx="5915660" cy="0"/>
                          </a:xfrm>
                          <a:prstGeom prst="line">
                            <a:avLst/>
                          </a:prstGeom>
                          <a:ln w="635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0" y="0"/>
                            <a:ext cx="5915660" cy="0"/>
                          </a:xfrm>
                          <a:prstGeom prst="line">
                            <a:avLst/>
                          </a:prstGeom>
                          <a:ln w="25400">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8" name="Group 8"/>
                      <wpg:cNvGrpSpPr/>
                      <wpg:grpSpPr>
                        <a:xfrm flipV="1">
                          <a:off x="0" y="7410450"/>
                          <a:ext cx="5945505" cy="74295"/>
                          <a:chOff x="0" y="0"/>
                          <a:chExt cx="5915660" cy="76200"/>
                        </a:xfrm>
                      </wpg:grpSpPr>
                      <wps:wsp>
                        <wps:cNvPr id="9" name="Straight Connector 9"/>
                        <wps:cNvCnPr/>
                        <wps:spPr>
                          <a:xfrm>
                            <a:off x="0" y="76200"/>
                            <a:ext cx="5915660" cy="0"/>
                          </a:xfrm>
                          <a:prstGeom prst="line">
                            <a:avLst/>
                          </a:prstGeom>
                          <a:ln w="254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10"/>
                        <wps:cNvCnPr/>
                        <wps:spPr>
                          <a:xfrm>
                            <a:off x="0" y="38100"/>
                            <a:ext cx="5915660" cy="0"/>
                          </a:xfrm>
                          <a:prstGeom prst="line">
                            <a:avLst/>
                          </a:prstGeom>
                          <a:ln w="635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0" y="0"/>
                            <a:ext cx="5915660" cy="0"/>
                          </a:xfrm>
                          <a:prstGeom prst="line">
                            <a:avLst/>
                          </a:prstGeom>
                          <a:ln w="25400">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77000</wp14:pctWidth>
              </wp14:sizeRelH>
              <wp14:sizeRelV relativeFrom="page">
                <wp14:pctHeight>74600</wp14:pctHeight>
              </wp14:sizeRelV>
            </wp:anchor>
          </w:drawing>
        </mc:Choice>
        <mc:Fallback>
          <w:pict>
            <v:group w14:anchorId="6814C608" id="Group 12" o:spid="_x0000_s1026"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7"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8"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9"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30"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1"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2"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3"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4"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5"/>
  </w:num>
  <w:num w:numId="13">
    <w:abstractNumId w:val="19"/>
  </w:num>
  <w:num w:numId="14">
    <w:abstractNumId w:val="13"/>
  </w:num>
  <w:num w:numId="15">
    <w:abstractNumId w:val="11"/>
  </w:num>
  <w:num w:numId="16">
    <w:abstractNumId w:val="12"/>
  </w:num>
  <w:num w:numId="17">
    <w:abstractNumId w:val="18"/>
  </w:num>
  <w:num w:numId="18">
    <w:abstractNumId w:val="16"/>
  </w:num>
  <w:num w:numId="19">
    <w:abstractNumId w:val="20"/>
  </w:num>
  <w:num w:numId="20">
    <w:abstractNumId w:val="17"/>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290"/>
    <w:rsid w:val="00046F37"/>
    <w:rsid w:val="00067C18"/>
    <w:rsid w:val="000E3233"/>
    <w:rsid w:val="000E7423"/>
    <w:rsid w:val="000F4321"/>
    <w:rsid w:val="00111C8E"/>
    <w:rsid w:val="00125DF4"/>
    <w:rsid w:val="00135616"/>
    <w:rsid w:val="0016067C"/>
    <w:rsid w:val="00160773"/>
    <w:rsid w:val="00165490"/>
    <w:rsid w:val="001F2262"/>
    <w:rsid w:val="00265E17"/>
    <w:rsid w:val="0028215D"/>
    <w:rsid w:val="00284877"/>
    <w:rsid w:val="00290290"/>
    <w:rsid w:val="002E4ED3"/>
    <w:rsid w:val="002F17C9"/>
    <w:rsid w:val="00324C5F"/>
    <w:rsid w:val="00334F3E"/>
    <w:rsid w:val="00395155"/>
    <w:rsid w:val="003B2AD4"/>
    <w:rsid w:val="003E3CE4"/>
    <w:rsid w:val="003F097A"/>
    <w:rsid w:val="00460597"/>
    <w:rsid w:val="00481C95"/>
    <w:rsid w:val="00490572"/>
    <w:rsid w:val="004C1E4D"/>
    <w:rsid w:val="004E28BA"/>
    <w:rsid w:val="004F2B02"/>
    <w:rsid w:val="004F2FD2"/>
    <w:rsid w:val="00580377"/>
    <w:rsid w:val="005A34E0"/>
    <w:rsid w:val="00623FDC"/>
    <w:rsid w:val="0063140E"/>
    <w:rsid w:val="006524A8"/>
    <w:rsid w:val="00672757"/>
    <w:rsid w:val="006F21FC"/>
    <w:rsid w:val="00715E1E"/>
    <w:rsid w:val="00721739"/>
    <w:rsid w:val="00750D51"/>
    <w:rsid w:val="00754E30"/>
    <w:rsid w:val="00792628"/>
    <w:rsid w:val="007E0A34"/>
    <w:rsid w:val="007F53D6"/>
    <w:rsid w:val="00801993"/>
    <w:rsid w:val="008907DC"/>
    <w:rsid w:val="00890A59"/>
    <w:rsid w:val="008E7FB4"/>
    <w:rsid w:val="008F2B75"/>
    <w:rsid w:val="00912A2D"/>
    <w:rsid w:val="00913357"/>
    <w:rsid w:val="00917A2B"/>
    <w:rsid w:val="0096361D"/>
    <w:rsid w:val="00965D6B"/>
    <w:rsid w:val="009C4C28"/>
    <w:rsid w:val="009C53F6"/>
    <w:rsid w:val="009D0524"/>
    <w:rsid w:val="00A1414E"/>
    <w:rsid w:val="00A21C4A"/>
    <w:rsid w:val="00A23B13"/>
    <w:rsid w:val="00A7095B"/>
    <w:rsid w:val="00A7193C"/>
    <w:rsid w:val="00AE6722"/>
    <w:rsid w:val="00B24397"/>
    <w:rsid w:val="00B57761"/>
    <w:rsid w:val="00B941EA"/>
    <w:rsid w:val="00B96742"/>
    <w:rsid w:val="00BA164D"/>
    <w:rsid w:val="00BE2983"/>
    <w:rsid w:val="00C07F35"/>
    <w:rsid w:val="00C14964"/>
    <w:rsid w:val="00C23ED5"/>
    <w:rsid w:val="00C26138"/>
    <w:rsid w:val="00C32C4E"/>
    <w:rsid w:val="00C34565"/>
    <w:rsid w:val="00C64C59"/>
    <w:rsid w:val="00C7190B"/>
    <w:rsid w:val="00C769CC"/>
    <w:rsid w:val="00CE207E"/>
    <w:rsid w:val="00D308FD"/>
    <w:rsid w:val="00D42B02"/>
    <w:rsid w:val="00D6739D"/>
    <w:rsid w:val="00DB2D92"/>
    <w:rsid w:val="00DD0958"/>
    <w:rsid w:val="00E05C13"/>
    <w:rsid w:val="00E241FE"/>
    <w:rsid w:val="00E35EBA"/>
    <w:rsid w:val="00EB535B"/>
    <w:rsid w:val="00ED43CB"/>
    <w:rsid w:val="00ED750D"/>
    <w:rsid w:val="00F420F9"/>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chartTrackingRefBased/>
  <w15:docId w15:val="{96B8DF79-0CED-48E5-A0E8-08412AB2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14:shadow w14:blurRad="63500" w14:dist="50800" w14:dir="2700000" w14:sx="0" w14:sy="0" w14:kx="0" w14:ky="0" w14:algn="none">
        <w14:srgbClr w14:val="000000">
          <w14:alpha w14:val="50000"/>
        </w14:srgbClr>
      </w14:shadow>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file:///C:\Users\jlg20\AppData\Local\Temp\msohtmlclip1\02\clip_image001.png" TargetMode="External"/><Relationship Id="rId18" Type="http://schemas.openxmlformats.org/officeDocument/2006/relationships/image" Target="media/image8.png"/><Relationship Id="rId26" Type="http://schemas.openxmlformats.org/officeDocument/2006/relationships/hyperlink" Target="https://docs.python.org/3/library/stdtypes.html?highlight=upper#str.upper" TargetMode="External"/><Relationship Id="rId3" Type="http://schemas.openxmlformats.org/officeDocument/2006/relationships/styles" Target="styles.xml"/><Relationship Id="rId21" Type="http://schemas.openxmlformats.org/officeDocument/2006/relationships/image" Target="file:///C:\Users\jlg20\AppData\Local\Temp\msohtmlclip1\02\clip_image002.p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file:///C:\Users\jlg20\AppData\Local\Temp\msohtmlclip1\02\clip_image001.png" TargetMode="External"/><Relationship Id="rId25" Type="http://schemas.openxmlformats.org/officeDocument/2006/relationships/hyperlink" Target="https://docs.python.org/3/reference/expressions.htm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python.org/3/library/index.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file:///C:\Users\jlg20\AppData\Local\Temp\msohtmlclip1\02\clip_image002.png" TargetMode="External"/><Relationship Id="rId23" Type="http://schemas.openxmlformats.org/officeDocument/2006/relationships/image" Target="file:///C:\Users\jlg20\AppData\Local\Temp\msohtmlclip1\02\clip_image001.png"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file:///C:\Users\jlg20\AppData\Local\Temp\msohtmlclip1\02\clip_image001.png" TargetMode="Externa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2E2FEF"/>
    <w:rsid w:val="00795E6F"/>
    <w:rsid w:val="00A81CD1"/>
    <w:rsid w:val="00BA2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110</TotalTime>
  <Pages>11</Pages>
  <Words>2314</Words>
  <Characters>13191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Joanna Gilberti</dc:creator>
  <cp:lastModifiedBy>Joanna Gilberti</cp:lastModifiedBy>
  <cp:revision>28</cp:revision>
  <dcterms:created xsi:type="dcterms:W3CDTF">2021-12-28T19:43:00Z</dcterms:created>
  <dcterms:modified xsi:type="dcterms:W3CDTF">2022-01-11T17:33:00Z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